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4B34" w14:textId="77777777" w:rsidR="00234D2D" w:rsidRPr="001B4C05" w:rsidRDefault="00234D2D" w:rsidP="00234D2D">
      <w:pPr>
        <w:rPr>
          <w:b/>
          <w:bCs/>
          <w:sz w:val="72"/>
          <w:szCs w:val="72"/>
        </w:rPr>
      </w:pPr>
      <w:r w:rsidRPr="001B4C05">
        <w:rPr>
          <w:rFonts w:ascii="Segoe UI Emoji" w:hAnsi="Segoe UI Emoji" w:cs="Segoe UI Emoji"/>
          <w:b/>
          <w:bCs/>
          <w:sz w:val="72"/>
          <w:szCs w:val="72"/>
        </w:rPr>
        <w:t>📑</w:t>
      </w:r>
      <w:r w:rsidRPr="001B4C05">
        <w:rPr>
          <w:b/>
          <w:bCs/>
          <w:sz w:val="72"/>
          <w:szCs w:val="72"/>
        </w:rPr>
        <w:t xml:space="preserve"> Website Development Proposal</w:t>
      </w:r>
    </w:p>
    <w:p w14:paraId="24C78182" w14:textId="77777777" w:rsidR="001B4C05" w:rsidRDefault="001B4C05" w:rsidP="00234D2D">
      <w:pPr>
        <w:rPr>
          <w:b/>
          <w:bCs/>
        </w:rPr>
      </w:pPr>
    </w:p>
    <w:p w14:paraId="2D02DF3C" w14:textId="0CF81843" w:rsidR="00234D2D" w:rsidRPr="00234D2D" w:rsidRDefault="00234D2D" w:rsidP="00234D2D">
      <w:r w:rsidRPr="00234D2D">
        <w:rPr>
          <w:b/>
          <w:bCs/>
        </w:rPr>
        <w:t>Prepared by:</w:t>
      </w:r>
      <w:r w:rsidRPr="00234D2D">
        <w:t xml:space="preserve"> DATAGLOW TECHNOLOGIES</w:t>
      </w:r>
      <w:r w:rsidRPr="00234D2D">
        <w:br/>
      </w:r>
      <w:r w:rsidRPr="00234D2D">
        <w:rPr>
          <w:b/>
          <w:bCs/>
        </w:rPr>
        <w:t>Client:</w:t>
      </w:r>
      <w:r w:rsidRPr="00234D2D">
        <w:t xml:space="preserve"> KWAME WEREKO ENTERPRISE</w:t>
      </w:r>
      <w:r w:rsidRPr="00234D2D">
        <w:br/>
      </w:r>
      <w:r w:rsidRPr="00234D2D">
        <w:rPr>
          <w:b/>
          <w:bCs/>
        </w:rPr>
        <w:t>Domain:</w:t>
      </w:r>
      <w:r w:rsidRPr="00234D2D">
        <w:t xml:space="preserve"> werekoenterprise.com</w:t>
      </w:r>
      <w:r w:rsidRPr="00234D2D">
        <w:br/>
      </w:r>
      <w:r w:rsidRPr="00234D2D">
        <w:rPr>
          <w:b/>
          <w:bCs/>
        </w:rPr>
        <w:t>Date:</w:t>
      </w:r>
      <w:r w:rsidRPr="00234D2D">
        <w:t xml:space="preserve"> 08-05-2026</w:t>
      </w:r>
    </w:p>
    <w:p w14:paraId="623AD65D" w14:textId="650DF84F" w:rsidR="00234D2D" w:rsidRPr="00234D2D" w:rsidRDefault="00234D2D" w:rsidP="00234D2D"/>
    <w:p w14:paraId="063E9843" w14:textId="77777777" w:rsidR="00234D2D" w:rsidRPr="00234D2D" w:rsidRDefault="00234D2D" w:rsidP="00234D2D">
      <w:pPr>
        <w:rPr>
          <w:b/>
          <w:bCs/>
        </w:rPr>
      </w:pPr>
      <w:r w:rsidRPr="00234D2D">
        <w:rPr>
          <w:b/>
          <w:bCs/>
        </w:rPr>
        <w:t>Executive Summary</w:t>
      </w:r>
    </w:p>
    <w:p w14:paraId="2A63FA17" w14:textId="77777777" w:rsidR="00234D2D" w:rsidRPr="00234D2D" w:rsidRDefault="00234D2D" w:rsidP="00234D2D">
      <w:r w:rsidRPr="00234D2D">
        <w:t xml:space="preserve">DATAGLOW TECHNOLOGIES proposes the development of a modern, secure, and scalable </w:t>
      </w:r>
      <w:r w:rsidRPr="00234D2D">
        <w:rPr>
          <w:b/>
          <w:bCs/>
        </w:rPr>
        <w:t>e-commerce platform</w:t>
      </w:r>
      <w:r w:rsidRPr="00234D2D">
        <w:t xml:space="preserve"> for KWAME WEREKO ENTERPRISE, a leading FMCG distributor in Ghana. The solution will include a </w:t>
      </w:r>
      <w:r w:rsidRPr="00234D2D">
        <w:rPr>
          <w:b/>
          <w:bCs/>
        </w:rPr>
        <w:t>mobile-responsive website</w:t>
      </w:r>
      <w:r w:rsidRPr="00234D2D">
        <w:t xml:space="preserve">, </w:t>
      </w:r>
      <w:r w:rsidRPr="00234D2D">
        <w:rPr>
          <w:b/>
          <w:bCs/>
        </w:rPr>
        <w:t>progressive web app (PWA) functionality</w:t>
      </w:r>
      <w:r w:rsidRPr="00234D2D">
        <w:t xml:space="preserve">, and a </w:t>
      </w:r>
      <w:r w:rsidRPr="00234D2D">
        <w:rPr>
          <w:b/>
          <w:bCs/>
        </w:rPr>
        <w:t>robust admin portal</w:t>
      </w:r>
      <w:r w:rsidRPr="00234D2D">
        <w:t xml:space="preserve"> for customer management, order processing, analytics, and integrations.</w:t>
      </w:r>
    </w:p>
    <w:p w14:paraId="587DFD3A" w14:textId="77777777" w:rsidR="00234D2D" w:rsidRPr="00234D2D" w:rsidRDefault="00234D2D" w:rsidP="00234D2D">
      <w:r w:rsidRPr="00234D2D">
        <w:t xml:space="preserve">A unique </w:t>
      </w:r>
      <w:r w:rsidRPr="00234D2D">
        <w:rPr>
          <w:b/>
          <w:bCs/>
        </w:rPr>
        <w:t>Gift Box Feature</w:t>
      </w:r>
      <w:r w:rsidRPr="00234D2D">
        <w:t xml:space="preserve"> will be implemented to enhance customer engagement, allowing both admin-curated and user-customized gift packages with promotions, discounts, and coupon codes. The project will be executed using </w:t>
      </w:r>
      <w:r w:rsidRPr="00234D2D">
        <w:rPr>
          <w:b/>
          <w:bCs/>
        </w:rPr>
        <w:t>Agile methodology</w:t>
      </w:r>
      <w:r w:rsidRPr="00234D2D">
        <w:t xml:space="preserve"> with a </w:t>
      </w:r>
      <w:r w:rsidRPr="00234D2D">
        <w:rPr>
          <w:b/>
          <w:bCs/>
        </w:rPr>
        <w:t>CI/CD pipeline</w:t>
      </w:r>
      <w:r w:rsidRPr="00234D2D">
        <w:t>, ensuring iterative delivery, continuous testing, and rapid deployment.</w:t>
      </w:r>
    </w:p>
    <w:p w14:paraId="74686EBD" w14:textId="39272D9D" w:rsidR="00234D2D" w:rsidRPr="00234D2D" w:rsidRDefault="00234D2D" w:rsidP="00234D2D">
      <w:r w:rsidRPr="00234D2D">
        <w:t xml:space="preserve">The total </w:t>
      </w:r>
      <w:r w:rsidR="001B4C05">
        <w:t>charged amount</w:t>
      </w:r>
      <w:r w:rsidRPr="00234D2D">
        <w:t xml:space="preserve"> is </w:t>
      </w:r>
      <w:r w:rsidRPr="00234D2D">
        <w:rPr>
          <w:b/>
          <w:bCs/>
        </w:rPr>
        <w:t>GHS 11,115.00</w:t>
      </w:r>
      <w:r w:rsidRPr="00234D2D">
        <w:t xml:space="preserve">, with phased payments aligned to project milestones. Delivery will be completed in </w:t>
      </w:r>
      <w:r w:rsidRPr="00234D2D">
        <w:rPr>
          <w:b/>
          <w:bCs/>
        </w:rPr>
        <w:t>two weeks plus four days for training and handover</w:t>
      </w:r>
      <w:r w:rsidRPr="00234D2D">
        <w:t>.</w:t>
      </w:r>
    </w:p>
    <w:p w14:paraId="656D2C3D" w14:textId="3493C03F" w:rsidR="00234D2D" w:rsidRPr="00234D2D" w:rsidRDefault="00234D2D" w:rsidP="00234D2D"/>
    <w:p w14:paraId="28470970" w14:textId="77777777" w:rsidR="00234D2D" w:rsidRPr="00234D2D" w:rsidRDefault="00234D2D" w:rsidP="00234D2D">
      <w:pPr>
        <w:rPr>
          <w:b/>
          <w:bCs/>
        </w:rPr>
      </w:pPr>
      <w:r w:rsidRPr="00234D2D">
        <w:rPr>
          <w:b/>
          <w:bCs/>
        </w:rPr>
        <w:t>Overview of DATAGLOW TECHNOLOGIES</w:t>
      </w:r>
    </w:p>
    <w:p w14:paraId="4841C908" w14:textId="77777777" w:rsidR="00234D2D" w:rsidRPr="00234D2D" w:rsidRDefault="00234D2D" w:rsidP="00234D2D">
      <w:r w:rsidRPr="00234D2D">
        <w:t>DATAGLOW TECHNOLOGIES is a Ghana-based software engineering and digital solutions company specializing in:</w:t>
      </w:r>
    </w:p>
    <w:p w14:paraId="1ECA0C5A" w14:textId="77777777" w:rsidR="00234D2D" w:rsidRPr="00234D2D" w:rsidRDefault="00234D2D" w:rsidP="00234D2D">
      <w:pPr>
        <w:numPr>
          <w:ilvl w:val="0"/>
          <w:numId w:val="23"/>
        </w:numPr>
      </w:pPr>
      <w:r w:rsidRPr="00234D2D">
        <w:rPr>
          <w:b/>
          <w:bCs/>
        </w:rPr>
        <w:t>Website Development</w:t>
      </w:r>
      <w:r w:rsidRPr="00234D2D">
        <w:t xml:space="preserve"> and enterprise-grade applications</w:t>
      </w:r>
    </w:p>
    <w:p w14:paraId="4848A75F" w14:textId="77777777" w:rsidR="00234D2D" w:rsidRPr="00234D2D" w:rsidRDefault="00234D2D" w:rsidP="00234D2D">
      <w:pPr>
        <w:numPr>
          <w:ilvl w:val="0"/>
          <w:numId w:val="23"/>
        </w:numPr>
      </w:pPr>
      <w:r w:rsidRPr="00234D2D">
        <w:rPr>
          <w:b/>
          <w:bCs/>
        </w:rPr>
        <w:t>Healthcare LIS systems</w:t>
      </w:r>
      <w:r w:rsidRPr="00234D2D">
        <w:t xml:space="preserve"> with HL7, ASTM, and FHIR compliance</w:t>
      </w:r>
    </w:p>
    <w:p w14:paraId="2649B6B6" w14:textId="44868344" w:rsidR="00234D2D" w:rsidRPr="00234D2D" w:rsidRDefault="00234D2D" w:rsidP="00234D2D">
      <w:pPr>
        <w:numPr>
          <w:ilvl w:val="0"/>
          <w:numId w:val="23"/>
        </w:numPr>
      </w:pPr>
      <w:r w:rsidRPr="00234D2D">
        <w:rPr>
          <w:b/>
          <w:bCs/>
        </w:rPr>
        <w:t>Cloud integrations</w:t>
      </w:r>
      <w:r w:rsidRPr="00234D2D">
        <w:t xml:space="preserve"> (AWS, </w:t>
      </w:r>
      <w:proofErr w:type="spellStart"/>
      <w:r w:rsidR="001B4C05">
        <w:t>Vercel</w:t>
      </w:r>
      <w:proofErr w:type="spellEnd"/>
      <w:r w:rsidR="001B4C05">
        <w:t xml:space="preserve">, Render, Digital Ocean, </w:t>
      </w:r>
      <w:r w:rsidRPr="00234D2D">
        <w:t xml:space="preserve">MongoDB Atlas, </w:t>
      </w:r>
      <w:proofErr w:type="spellStart"/>
      <w:r w:rsidRPr="00234D2D">
        <w:t>Ruijie</w:t>
      </w:r>
      <w:proofErr w:type="spellEnd"/>
      <w:r w:rsidRPr="00234D2D">
        <w:t xml:space="preserve"> Cloud</w:t>
      </w:r>
      <w:r w:rsidR="001B4C05">
        <w:t xml:space="preserve">, </w:t>
      </w:r>
      <w:proofErr w:type="spellStart"/>
      <w:r w:rsidR="001B4C05">
        <w:t>Upstach</w:t>
      </w:r>
      <w:proofErr w:type="spellEnd"/>
      <w:r w:rsidR="001B4C05">
        <w:t xml:space="preserve"> (Redis)</w:t>
      </w:r>
      <w:r w:rsidRPr="00234D2D">
        <w:t>)</w:t>
      </w:r>
    </w:p>
    <w:p w14:paraId="74F33DBB" w14:textId="77777777" w:rsidR="00234D2D" w:rsidRPr="00234D2D" w:rsidRDefault="00234D2D" w:rsidP="00234D2D">
      <w:pPr>
        <w:numPr>
          <w:ilvl w:val="0"/>
          <w:numId w:val="23"/>
        </w:numPr>
      </w:pPr>
      <w:r w:rsidRPr="00234D2D">
        <w:rPr>
          <w:b/>
          <w:bCs/>
        </w:rPr>
        <w:t>Fintech and payment gateway solutions</w:t>
      </w:r>
      <w:r w:rsidRPr="00234D2D">
        <w:t xml:space="preserve"> (</w:t>
      </w:r>
      <w:proofErr w:type="spellStart"/>
      <w:r w:rsidRPr="00234D2D">
        <w:t>PayStack</w:t>
      </w:r>
      <w:proofErr w:type="spellEnd"/>
      <w:r w:rsidRPr="00234D2D">
        <w:t>, Flutterwave, Africa’s Talking)</w:t>
      </w:r>
    </w:p>
    <w:p w14:paraId="32941211" w14:textId="77777777" w:rsidR="00234D2D" w:rsidRPr="00234D2D" w:rsidRDefault="00234D2D" w:rsidP="00234D2D">
      <w:pPr>
        <w:numPr>
          <w:ilvl w:val="0"/>
          <w:numId w:val="23"/>
        </w:numPr>
      </w:pPr>
      <w:r w:rsidRPr="00234D2D">
        <w:rPr>
          <w:b/>
          <w:bCs/>
        </w:rPr>
        <w:t>UI/UX refinement</w:t>
      </w:r>
      <w:r w:rsidRPr="00234D2D">
        <w:t xml:space="preserve"> with modern frameworks (React, Tailwind, Bootstrap)</w:t>
      </w:r>
    </w:p>
    <w:p w14:paraId="7585D5A3" w14:textId="77777777" w:rsidR="00234D2D" w:rsidRPr="00234D2D" w:rsidRDefault="00234D2D" w:rsidP="00234D2D">
      <w:r w:rsidRPr="00234D2D">
        <w:t xml:space="preserve">Our mission is to deliver </w:t>
      </w:r>
      <w:r w:rsidRPr="00234D2D">
        <w:rPr>
          <w:b/>
          <w:bCs/>
        </w:rPr>
        <w:t>scalable, secure, and innovative digital solutions</w:t>
      </w:r>
      <w:r w:rsidRPr="00234D2D">
        <w:t xml:space="preserve"> tailored to client needs, while adhering to </w:t>
      </w:r>
      <w:r w:rsidRPr="00234D2D">
        <w:rPr>
          <w:b/>
          <w:bCs/>
        </w:rPr>
        <w:t>international standards</w:t>
      </w:r>
      <w:r w:rsidRPr="00234D2D">
        <w:t xml:space="preserve"> and regulatory compliance.</w:t>
      </w:r>
    </w:p>
    <w:p w14:paraId="2A61C8A6" w14:textId="2343076E" w:rsidR="00234D2D" w:rsidRDefault="00234D2D" w:rsidP="00234D2D"/>
    <w:p w14:paraId="228BE309" w14:textId="4BE1B050" w:rsidR="00234D2D" w:rsidRPr="00234D2D" w:rsidRDefault="00234D2D" w:rsidP="00234D2D"/>
    <w:p w14:paraId="6B91A1F0" w14:textId="27E848E6" w:rsidR="00234D2D" w:rsidRPr="00234D2D" w:rsidRDefault="001B4C05" w:rsidP="00234D2D">
      <w:pPr>
        <w:rPr>
          <w:b/>
          <w:bCs/>
        </w:rPr>
      </w:pPr>
      <w:r>
        <w:rPr>
          <w:b/>
          <w:bCs/>
        </w:rPr>
        <w:lastRenderedPageBreak/>
        <w:t>1</w:t>
      </w:r>
      <w:r w:rsidR="00234D2D" w:rsidRPr="00234D2D">
        <w:rPr>
          <w:b/>
          <w:bCs/>
        </w:rPr>
        <w:t>. Project Objectives</w:t>
      </w:r>
    </w:p>
    <w:p w14:paraId="4CFE73F1" w14:textId="77777777" w:rsidR="00234D2D" w:rsidRPr="00234D2D" w:rsidRDefault="00234D2D" w:rsidP="00234D2D">
      <w:pPr>
        <w:numPr>
          <w:ilvl w:val="0"/>
          <w:numId w:val="29"/>
        </w:numPr>
      </w:pPr>
      <w:r w:rsidRPr="00234D2D">
        <w:t xml:space="preserve">Build a </w:t>
      </w:r>
      <w:r w:rsidRPr="00234D2D">
        <w:rPr>
          <w:b/>
          <w:bCs/>
        </w:rPr>
        <w:t>mobile-responsive, PWA-enabled website</w:t>
      </w:r>
      <w:r w:rsidRPr="00234D2D">
        <w:t xml:space="preserve"> for FMCG sales.</w:t>
      </w:r>
    </w:p>
    <w:p w14:paraId="58B2B2DA" w14:textId="77777777" w:rsidR="00234D2D" w:rsidRPr="00234D2D" w:rsidRDefault="00234D2D" w:rsidP="00234D2D">
      <w:pPr>
        <w:numPr>
          <w:ilvl w:val="0"/>
          <w:numId w:val="29"/>
        </w:numPr>
      </w:pPr>
      <w:r w:rsidRPr="00234D2D">
        <w:t xml:space="preserve">Provide a </w:t>
      </w:r>
      <w:r w:rsidRPr="00234D2D">
        <w:rPr>
          <w:b/>
          <w:bCs/>
        </w:rPr>
        <w:t>robust admin portal</w:t>
      </w:r>
      <w:r w:rsidRPr="00234D2D">
        <w:t xml:space="preserve"> for customer management, order processing, and analytics.</w:t>
      </w:r>
    </w:p>
    <w:p w14:paraId="5A8427EA" w14:textId="77777777" w:rsidR="00234D2D" w:rsidRPr="00234D2D" w:rsidRDefault="00234D2D" w:rsidP="00234D2D">
      <w:pPr>
        <w:numPr>
          <w:ilvl w:val="0"/>
          <w:numId w:val="29"/>
        </w:numPr>
      </w:pPr>
      <w:r w:rsidRPr="00234D2D">
        <w:t xml:space="preserve">Integrate </w:t>
      </w:r>
      <w:r w:rsidRPr="00234D2D">
        <w:rPr>
          <w:b/>
          <w:bCs/>
        </w:rPr>
        <w:t>secure payment gateways</w:t>
      </w:r>
      <w:r w:rsidRPr="00234D2D">
        <w:t xml:space="preserve"> (</w:t>
      </w:r>
      <w:proofErr w:type="spellStart"/>
      <w:r w:rsidRPr="00234D2D">
        <w:t>PayStack</w:t>
      </w:r>
      <w:proofErr w:type="spellEnd"/>
      <w:r w:rsidRPr="00234D2D">
        <w:t xml:space="preserve">, </w:t>
      </w:r>
      <w:proofErr w:type="spellStart"/>
      <w:r w:rsidRPr="00234D2D">
        <w:t>cSMS</w:t>
      </w:r>
      <w:proofErr w:type="spellEnd"/>
      <w:r w:rsidRPr="00234D2D">
        <w:t xml:space="preserve">, MTN </w:t>
      </w:r>
      <w:proofErr w:type="spellStart"/>
      <w:r w:rsidRPr="00234D2D">
        <w:t>MoMo</w:t>
      </w:r>
      <w:proofErr w:type="spellEnd"/>
      <w:r w:rsidRPr="00234D2D">
        <w:t>).</w:t>
      </w:r>
    </w:p>
    <w:p w14:paraId="1AFC2A3B" w14:textId="77777777" w:rsidR="00234D2D" w:rsidRPr="00234D2D" w:rsidRDefault="00234D2D" w:rsidP="00234D2D">
      <w:pPr>
        <w:numPr>
          <w:ilvl w:val="0"/>
          <w:numId w:val="29"/>
        </w:numPr>
      </w:pPr>
      <w:r w:rsidRPr="00234D2D">
        <w:t xml:space="preserve">Enhance </w:t>
      </w:r>
      <w:r w:rsidRPr="00234D2D">
        <w:rPr>
          <w:b/>
          <w:bCs/>
        </w:rPr>
        <w:t>customer engagement</w:t>
      </w:r>
      <w:r w:rsidRPr="00234D2D">
        <w:t xml:space="preserve"> with the </w:t>
      </w:r>
      <w:r w:rsidRPr="00234D2D">
        <w:rPr>
          <w:b/>
          <w:bCs/>
        </w:rPr>
        <w:t>Gift Box Feature</w:t>
      </w:r>
      <w:r w:rsidRPr="00234D2D">
        <w:t>.</w:t>
      </w:r>
    </w:p>
    <w:p w14:paraId="56ECD453" w14:textId="77777777" w:rsidR="00234D2D" w:rsidRPr="00234D2D" w:rsidRDefault="00234D2D" w:rsidP="00234D2D">
      <w:pPr>
        <w:numPr>
          <w:ilvl w:val="0"/>
          <w:numId w:val="29"/>
        </w:numPr>
      </w:pPr>
      <w:r w:rsidRPr="00234D2D">
        <w:t xml:space="preserve">Optimize visibility through </w:t>
      </w:r>
      <w:r w:rsidRPr="00234D2D">
        <w:rPr>
          <w:b/>
          <w:bCs/>
        </w:rPr>
        <w:t>SEO and Google Business indexing</w:t>
      </w:r>
      <w:r w:rsidRPr="00234D2D">
        <w:t>.</w:t>
      </w:r>
    </w:p>
    <w:p w14:paraId="569A6B83" w14:textId="77777777" w:rsidR="00234D2D" w:rsidRPr="00234D2D" w:rsidRDefault="00234D2D" w:rsidP="00234D2D">
      <w:pPr>
        <w:numPr>
          <w:ilvl w:val="0"/>
          <w:numId w:val="29"/>
        </w:numPr>
      </w:pPr>
      <w:r w:rsidRPr="00234D2D">
        <w:t xml:space="preserve">Deliver a </w:t>
      </w:r>
      <w:r w:rsidRPr="00234D2D">
        <w:rPr>
          <w:b/>
          <w:bCs/>
        </w:rPr>
        <w:t>scalable, secure, and future-ready platform</w:t>
      </w:r>
      <w:r w:rsidRPr="00234D2D">
        <w:t xml:space="preserve"> for FMCG distribution.</w:t>
      </w:r>
    </w:p>
    <w:p w14:paraId="7D1B67FD" w14:textId="4CA05644" w:rsidR="00234D2D" w:rsidRPr="00234D2D" w:rsidRDefault="00234D2D" w:rsidP="00234D2D"/>
    <w:p w14:paraId="1F71483A" w14:textId="0AB5B68F" w:rsidR="00234D2D" w:rsidRPr="00234D2D" w:rsidRDefault="001B4C05" w:rsidP="00234D2D">
      <w:pPr>
        <w:rPr>
          <w:b/>
          <w:bCs/>
        </w:rPr>
      </w:pPr>
      <w:r>
        <w:rPr>
          <w:b/>
          <w:bCs/>
        </w:rPr>
        <w:t>2</w:t>
      </w:r>
      <w:r w:rsidR="00234D2D" w:rsidRPr="00234D2D">
        <w:rPr>
          <w:b/>
          <w:bCs/>
        </w:rPr>
        <w:t>. Scope of Work</w:t>
      </w:r>
    </w:p>
    <w:p w14:paraId="57ECA186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Domain Registration &amp; Security</w:t>
      </w:r>
    </w:p>
    <w:p w14:paraId="2BFD8452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Server Hosting &amp; Email Services</w:t>
      </w:r>
    </w:p>
    <w:p w14:paraId="37CA142F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Mobile-Responsive Website with PWA Functionality</w:t>
      </w:r>
    </w:p>
    <w:p w14:paraId="5E75131C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Website Admin Portal</w:t>
      </w:r>
      <w:r w:rsidRPr="00234D2D">
        <w:t xml:space="preserve"> (customer management, order processing, analytics, SMS/email integrations, payment gateway)</w:t>
      </w:r>
    </w:p>
    <w:p w14:paraId="4C6AF050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SEO Optimization</w:t>
      </w:r>
      <w:r w:rsidRPr="00234D2D">
        <w:t xml:space="preserve"> (technical SEO, Google indexing, link building, auditing)</w:t>
      </w:r>
    </w:p>
    <w:p w14:paraId="3D92106B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Website Maintenance</w:t>
      </w:r>
    </w:p>
    <w:p w14:paraId="278CAD2B" w14:textId="77777777" w:rsidR="00234D2D" w:rsidRPr="00234D2D" w:rsidRDefault="00234D2D" w:rsidP="00234D2D">
      <w:pPr>
        <w:numPr>
          <w:ilvl w:val="0"/>
          <w:numId w:val="30"/>
        </w:numPr>
      </w:pPr>
      <w:r w:rsidRPr="00234D2D">
        <w:rPr>
          <w:b/>
          <w:bCs/>
        </w:rPr>
        <w:t>Gift Box Feature</w:t>
      </w:r>
      <w:r w:rsidRPr="00234D2D">
        <w:t xml:space="preserve">: </w:t>
      </w:r>
    </w:p>
    <w:p w14:paraId="5ADC0B5C" w14:textId="77777777" w:rsidR="00234D2D" w:rsidRPr="00234D2D" w:rsidRDefault="00234D2D" w:rsidP="00234D2D">
      <w:pPr>
        <w:numPr>
          <w:ilvl w:val="1"/>
          <w:numId w:val="30"/>
        </w:numPr>
      </w:pPr>
      <w:r w:rsidRPr="00234D2D">
        <w:t>Admin-curated gift boxes with promotions, discounts, and coupon codes</w:t>
      </w:r>
    </w:p>
    <w:p w14:paraId="46AC9FDD" w14:textId="77777777" w:rsidR="00234D2D" w:rsidRPr="00234D2D" w:rsidRDefault="00234D2D" w:rsidP="00234D2D">
      <w:pPr>
        <w:numPr>
          <w:ilvl w:val="1"/>
          <w:numId w:val="30"/>
        </w:numPr>
      </w:pPr>
      <w:r w:rsidRPr="00234D2D">
        <w:t>User-customizable gift boxes separate from general e-commerce purchases</w:t>
      </w:r>
    </w:p>
    <w:p w14:paraId="677DBA26" w14:textId="60F25B2A" w:rsidR="00234D2D" w:rsidRPr="00234D2D" w:rsidRDefault="00234D2D" w:rsidP="00234D2D"/>
    <w:p w14:paraId="5D5B2DFA" w14:textId="05AA3DAC" w:rsidR="00234D2D" w:rsidRPr="00234D2D" w:rsidRDefault="001B4C05" w:rsidP="00234D2D">
      <w:pPr>
        <w:rPr>
          <w:b/>
          <w:bCs/>
        </w:rPr>
      </w:pPr>
      <w:r>
        <w:rPr>
          <w:b/>
          <w:bCs/>
        </w:rPr>
        <w:t>3</w:t>
      </w:r>
      <w:r w:rsidR="00234D2D" w:rsidRPr="00234D2D">
        <w:rPr>
          <w:b/>
          <w:bCs/>
        </w:rPr>
        <w:t>. Technical Approach</w:t>
      </w:r>
    </w:p>
    <w:p w14:paraId="0DFFB86C" w14:textId="77777777" w:rsidR="00234D2D" w:rsidRPr="00234D2D" w:rsidRDefault="00234D2D" w:rsidP="00234D2D">
      <w:pPr>
        <w:rPr>
          <w:b/>
          <w:bCs/>
        </w:rPr>
      </w:pPr>
      <w:r w:rsidRPr="00234D2D">
        <w:rPr>
          <w:b/>
          <w:bCs/>
        </w:rPr>
        <w:t>Methodology: Agile with CI/CD Pipeline</w:t>
      </w:r>
    </w:p>
    <w:p w14:paraId="2652D097" w14:textId="77777777" w:rsidR="00234D2D" w:rsidRPr="00234D2D" w:rsidRDefault="00234D2D" w:rsidP="00234D2D">
      <w:pPr>
        <w:numPr>
          <w:ilvl w:val="0"/>
          <w:numId w:val="31"/>
        </w:numPr>
      </w:pPr>
      <w:r w:rsidRPr="00234D2D">
        <w:rPr>
          <w:b/>
          <w:bCs/>
        </w:rPr>
        <w:t>Agile Sprints:</w:t>
      </w:r>
      <w:r w:rsidRPr="00234D2D">
        <w:t xml:space="preserve"> Weekly iterations delivering functional modules.</w:t>
      </w:r>
    </w:p>
    <w:p w14:paraId="52190406" w14:textId="77777777" w:rsidR="00234D2D" w:rsidRPr="00234D2D" w:rsidRDefault="00234D2D" w:rsidP="00234D2D">
      <w:pPr>
        <w:numPr>
          <w:ilvl w:val="0"/>
          <w:numId w:val="31"/>
        </w:numPr>
      </w:pPr>
      <w:r w:rsidRPr="00234D2D">
        <w:rPr>
          <w:b/>
          <w:bCs/>
        </w:rPr>
        <w:t>Continuous Integration (CI):</w:t>
      </w:r>
      <w:r w:rsidRPr="00234D2D">
        <w:t xml:space="preserve"> Automated testing of code commits to ensure stability.</w:t>
      </w:r>
    </w:p>
    <w:p w14:paraId="24BC4BD9" w14:textId="77777777" w:rsidR="00234D2D" w:rsidRPr="00234D2D" w:rsidRDefault="00234D2D" w:rsidP="00234D2D">
      <w:pPr>
        <w:numPr>
          <w:ilvl w:val="0"/>
          <w:numId w:val="31"/>
        </w:numPr>
      </w:pPr>
      <w:r w:rsidRPr="00234D2D">
        <w:rPr>
          <w:b/>
          <w:bCs/>
        </w:rPr>
        <w:t>Continuous Deployment (CD):</w:t>
      </w:r>
      <w:r w:rsidRPr="00234D2D">
        <w:t xml:space="preserve"> Rapid deployment of tested features to staging and production environments.</w:t>
      </w:r>
    </w:p>
    <w:p w14:paraId="66B68C5C" w14:textId="77777777" w:rsidR="00234D2D" w:rsidRPr="00234D2D" w:rsidRDefault="00234D2D" w:rsidP="00234D2D">
      <w:pPr>
        <w:numPr>
          <w:ilvl w:val="0"/>
          <w:numId w:val="31"/>
        </w:numPr>
      </w:pPr>
      <w:r w:rsidRPr="00234D2D">
        <w:rPr>
          <w:b/>
          <w:bCs/>
        </w:rPr>
        <w:t>Version Control:</w:t>
      </w:r>
      <w:r w:rsidRPr="00234D2D">
        <w:t xml:space="preserve"> Git-based repository with branching strategy for feature, staging, and production.</w:t>
      </w:r>
    </w:p>
    <w:p w14:paraId="04339F09" w14:textId="77777777" w:rsidR="00234D2D" w:rsidRDefault="00234D2D" w:rsidP="00234D2D">
      <w:pPr>
        <w:numPr>
          <w:ilvl w:val="0"/>
          <w:numId w:val="31"/>
        </w:numPr>
      </w:pPr>
      <w:r w:rsidRPr="00234D2D">
        <w:rPr>
          <w:b/>
          <w:bCs/>
        </w:rPr>
        <w:t>Collaboration Tools:</w:t>
      </w:r>
      <w:r w:rsidRPr="00234D2D">
        <w:t xml:space="preserve"> Jira/Trello for sprint planning, Slack/Teams for communication.</w:t>
      </w:r>
    </w:p>
    <w:p w14:paraId="519B3723" w14:textId="77777777" w:rsidR="001B4C05" w:rsidRPr="00234D2D" w:rsidRDefault="001B4C05" w:rsidP="001B4C05"/>
    <w:p w14:paraId="4B68C82D" w14:textId="77777777" w:rsidR="00234D2D" w:rsidRPr="00234D2D" w:rsidRDefault="00234D2D" w:rsidP="00234D2D">
      <w:pPr>
        <w:rPr>
          <w:b/>
          <w:bCs/>
        </w:rPr>
      </w:pPr>
      <w:r w:rsidRPr="00234D2D">
        <w:rPr>
          <w:b/>
          <w:bCs/>
        </w:rPr>
        <w:lastRenderedPageBreak/>
        <w:t>Tech Stack &amp; Justification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82"/>
        <w:gridCol w:w="2081"/>
        <w:gridCol w:w="7547"/>
      </w:tblGrid>
      <w:tr w:rsidR="00234D2D" w:rsidRPr="00234D2D" w14:paraId="7E66CA5C" w14:textId="77777777" w:rsidTr="001B4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45120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Technology</w:t>
            </w:r>
          </w:p>
        </w:tc>
        <w:tc>
          <w:tcPr>
            <w:tcW w:w="0" w:type="auto"/>
            <w:hideMark/>
          </w:tcPr>
          <w:p w14:paraId="2538E5E2" w14:textId="77777777" w:rsidR="00234D2D" w:rsidRPr="00234D2D" w:rsidRDefault="00234D2D" w:rsidP="00234D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Purpose</w:t>
            </w:r>
          </w:p>
        </w:tc>
        <w:tc>
          <w:tcPr>
            <w:tcW w:w="0" w:type="auto"/>
            <w:hideMark/>
          </w:tcPr>
          <w:p w14:paraId="12D7DDDB" w14:textId="77777777" w:rsidR="00234D2D" w:rsidRPr="00234D2D" w:rsidRDefault="00234D2D" w:rsidP="00234D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Why Needed</w:t>
            </w:r>
          </w:p>
        </w:tc>
      </w:tr>
      <w:tr w:rsidR="00234D2D" w:rsidRPr="00234D2D" w14:paraId="764553DA" w14:textId="77777777" w:rsidTr="001B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E2747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React JS</w:t>
            </w:r>
          </w:p>
        </w:tc>
        <w:tc>
          <w:tcPr>
            <w:tcW w:w="0" w:type="auto"/>
            <w:hideMark/>
          </w:tcPr>
          <w:p w14:paraId="44E5B25F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Frontend framework</w:t>
            </w:r>
          </w:p>
        </w:tc>
        <w:tc>
          <w:tcPr>
            <w:tcW w:w="0" w:type="auto"/>
            <w:hideMark/>
          </w:tcPr>
          <w:p w14:paraId="3AF8CFB6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Enables dynamic, responsive UI for seamless shopping and admin experiences</w:t>
            </w:r>
          </w:p>
        </w:tc>
      </w:tr>
      <w:tr w:rsidR="00234D2D" w:rsidRPr="00234D2D" w14:paraId="108487EE" w14:textId="77777777" w:rsidTr="001B4C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ED11F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Tailwind CSS</w:t>
            </w:r>
          </w:p>
        </w:tc>
        <w:tc>
          <w:tcPr>
            <w:tcW w:w="0" w:type="auto"/>
            <w:hideMark/>
          </w:tcPr>
          <w:p w14:paraId="39998713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Styling</w:t>
            </w:r>
          </w:p>
        </w:tc>
        <w:tc>
          <w:tcPr>
            <w:tcW w:w="0" w:type="auto"/>
            <w:hideMark/>
          </w:tcPr>
          <w:p w14:paraId="51DFC48F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Provides modern, utility-first styling for professional layouts and fast design iteration</w:t>
            </w:r>
          </w:p>
        </w:tc>
      </w:tr>
      <w:tr w:rsidR="00234D2D" w:rsidRPr="00234D2D" w14:paraId="6A53EE63" w14:textId="77777777" w:rsidTr="001B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F711B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PostgreSQL</w:t>
            </w:r>
          </w:p>
        </w:tc>
        <w:tc>
          <w:tcPr>
            <w:tcW w:w="0" w:type="auto"/>
            <w:hideMark/>
          </w:tcPr>
          <w:p w14:paraId="3382E2C4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Database</w:t>
            </w:r>
          </w:p>
        </w:tc>
        <w:tc>
          <w:tcPr>
            <w:tcW w:w="0" w:type="auto"/>
            <w:hideMark/>
          </w:tcPr>
          <w:p w14:paraId="3F423765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Reliable relational database for inventory, orders, customer data, and analytics</w:t>
            </w:r>
          </w:p>
        </w:tc>
      </w:tr>
      <w:tr w:rsidR="00234D2D" w:rsidRPr="00234D2D" w14:paraId="03D279B7" w14:textId="77777777" w:rsidTr="001B4C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3DDB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NodeJS Express</w:t>
            </w:r>
          </w:p>
        </w:tc>
        <w:tc>
          <w:tcPr>
            <w:tcW w:w="0" w:type="auto"/>
            <w:hideMark/>
          </w:tcPr>
          <w:p w14:paraId="186AD7FF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Backend framework</w:t>
            </w:r>
          </w:p>
        </w:tc>
        <w:tc>
          <w:tcPr>
            <w:tcW w:w="0" w:type="auto"/>
            <w:hideMark/>
          </w:tcPr>
          <w:p w14:paraId="55ED1885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Handles APIs, business logic, and integrations with speed and scalability</w:t>
            </w:r>
          </w:p>
        </w:tc>
      </w:tr>
      <w:tr w:rsidR="00234D2D" w:rsidRPr="00234D2D" w14:paraId="0FB6ADA0" w14:textId="77777777" w:rsidTr="001B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41B53" w14:textId="77777777" w:rsidR="00234D2D" w:rsidRPr="00234D2D" w:rsidRDefault="00234D2D" w:rsidP="00234D2D">
            <w:pPr>
              <w:spacing w:after="160" w:line="259" w:lineRule="auto"/>
            </w:pPr>
            <w:proofErr w:type="spellStart"/>
            <w:r w:rsidRPr="00234D2D">
              <w:t>PayStack</w:t>
            </w:r>
            <w:proofErr w:type="spellEnd"/>
          </w:p>
        </w:tc>
        <w:tc>
          <w:tcPr>
            <w:tcW w:w="0" w:type="auto"/>
            <w:hideMark/>
          </w:tcPr>
          <w:p w14:paraId="18E921B0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Payment gateway</w:t>
            </w:r>
          </w:p>
        </w:tc>
        <w:tc>
          <w:tcPr>
            <w:tcW w:w="0" w:type="auto"/>
            <w:hideMark/>
          </w:tcPr>
          <w:p w14:paraId="42BE0AF2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Secure online payments via cards, bank transfers, and mobile money</w:t>
            </w:r>
          </w:p>
        </w:tc>
      </w:tr>
      <w:tr w:rsidR="00234D2D" w:rsidRPr="00234D2D" w14:paraId="2844CAD7" w14:textId="77777777" w:rsidTr="001B4C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F8014" w14:textId="77777777" w:rsidR="00234D2D" w:rsidRPr="00234D2D" w:rsidRDefault="00234D2D" w:rsidP="00234D2D">
            <w:pPr>
              <w:spacing w:after="160" w:line="259" w:lineRule="auto"/>
            </w:pPr>
            <w:proofErr w:type="spellStart"/>
            <w:r w:rsidRPr="00234D2D">
              <w:t>cSMS</w:t>
            </w:r>
            <w:proofErr w:type="spellEnd"/>
          </w:p>
        </w:tc>
        <w:tc>
          <w:tcPr>
            <w:tcW w:w="0" w:type="auto"/>
            <w:hideMark/>
          </w:tcPr>
          <w:p w14:paraId="2F517EDF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SMS integration</w:t>
            </w:r>
          </w:p>
        </w:tc>
        <w:tc>
          <w:tcPr>
            <w:tcW w:w="0" w:type="auto"/>
            <w:hideMark/>
          </w:tcPr>
          <w:p w14:paraId="647CF160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Real-time customer notifications for orders, promotions, and delivery updates</w:t>
            </w:r>
          </w:p>
        </w:tc>
      </w:tr>
      <w:tr w:rsidR="00234D2D" w:rsidRPr="00234D2D" w14:paraId="4B723CA2" w14:textId="77777777" w:rsidTr="001B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66136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PWA Functionality</w:t>
            </w:r>
          </w:p>
        </w:tc>
        <w:tc>
          <w:tcPr>
            <w:tcW w:w="0" w:type="auto"/>
            <w:hideMark/>
          </w:tcPr>
          <w:p w14:paraId="456C3CEB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Progressive Web App</w:t>
            </w:r>
          </w:p>
        </w:tc>
        <w:tc>
          <w:tcPr>
            <w:tcW w:w="0" w:type="auto"/>
            <w:hideMark/>
          </w:tcPr>
          <w:p w14:paraId="6469D737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Allows installation on mobile/desktop, offline support, and app-like experience</w:t>
            </w:r>
          </w:p>
        </w:tc>
      </w:tr>
    </w:tbl>
    <w:p w14:paraId="788D0304" w14:textId="6D7948FF" w:rsidR="00234D2D" w:rsidRPr="00234D2D" w:rsidRDefault="00234D2D" w:rsidP="00234D2D"/>
    <w:p w14:paraId="54B9AD6F" w14:textId="64C10A34" w:rsidR="00234D2D" w:rsidRPr="00234D2D" w:rsidRDefault="001B4C05" w:rsidP="00234D2D">
      <w:pPr>
        <w:rPr>
          <w:b/>
          <w:bCs/>
        </w:rPr>
      </w:pPr>
      <w:r>
        <w:rPr>
          <w:b/>
          <w:bCs/>
        </w:rPr>
        <w:t>4</w:t>
      </w:r>
      <w:r w:rsidR="00234D2D" w:rsidRPr="00234D2D">
        <w:rPr>
          <w:b/>
          <w:bCs/>
        </w:rPr>
        <w:t>. Security Protocols &amp; Code Constructs</w:t>
      </w:r>
    </w:p>
    <w:p w14:paraId="723F5443" w14:textId="77777777" w:rsidR="00234D2D" w:rsidRPr="00234D2D" w:rsidRDefault="00234D2D" w:rsidP="00234D2D">
      <w:pPr>
        <w:rPr>
          <w:b/>
          <w:bCs/>
        </w:rPr>
      </w:pPr>
      <w:r w:rsidRPr="00234D2D">
        <w:rPr>
          <w:rFonts w:ascii="Segoe UI Emoji" w:hAnsi="Segoe UI Emoji" w:cs="Segoe UI Emoji"/>
          <w:b/>
          <w:bCs/>
        </w:rPr>
        <w:t>🔒</w:t>
      </w:r>
      <w:r w:rsidRPr="00234D2D">
        <w:rPr>
          <w:b/>
          <w:bCs/>
        </w:rPr>
        <w:t xml:space="preserve"> Security Measures</w:t>
      </w:r>
    </w:p>
    <w:p w14:paraId="02907F7C" w14:textId="77777777" w:rsidR="00234D2D" w:rsidRPr="00234D2D" w:rsidRDefault="00234D2D" w:rsidP="00234D2D">
      <w:pPr>
        <w:numPr>
          <w:ilvl w:val="0"/>
          <w:numId w:val="32"/>
        </w:numPr>
      </w:pPr>
      <w:r w:rsidRPr="00234D2D">
        <w:rPr>
          <w:b/>
          <w:bCs/>
        </w:rPr>
        <w:t>SSL/TLS Encryption</w:t>
      </w:r>
      <w:r w:rsidRPr="00234D2D">
        <w:t xml:space="preserve"> – Secure all data transmission between client and server.</w:t>
      </w:r>
    </w:p>
    <w:p w14:paraId="7C77764F" w14:textId="77777777" w:rsidR="00234D2D" w:rsidRPr="00234D2D" w:rsidRDefault="00234D2D" w:rsidP="00234D2D">
      <w:pPr>
        <w:numPr>
          <w:ilvl w:val="0"/>
          <w:numId w:val="32"/>
        </w:numPr>
      </w:pPr>
      <w:r w:rsidRPr="00234D2D">
        <w:rPr>
          <w:b/>
          <w:bCs/>
        </w:rPr>
        <w:t>Role-Based Access Control (RBAC)</w:t>
      </w:r>
      <w:r w:rsidRPr="00234D2D">
        <w:t xml:space="preserve"> – Ensure admin-only access to sensitive modules.</w:t>
      </w:r>
    </w:p>
    <w:p w14:paraId="0E02B2BC" w14:textId="77777777" w:rsidR="00234D2D" w:rsidRPr="00234D2D" w:rsidRDefault="00234D2D" w:rsidP="00234D2D">
      <w:pPr>
        <w:numPr>
          <w:ilvl w:val="0"/>
          <w:numId w:val="32"/>
        </w:numPr>
      </w:pPr>
      <w:r w:rsidRPr="00234D2D">
        <w:rPr>
          <w:b/>
          <w:bCs/>
        </w:rPr>
        <w:t>Database Security</w:t>
      </w:r>
      <w:r w:rsidRPr="00234D2D">
        <w:t xml:space="preserve"> – Parameterized queries in PostgreSQL to prevent SQL injection.</w:t>
      </w:r>
    </w:p>
    <w:p w14:paraId="188F8E6C" w14:textId="77777777" w:rsidR="00234D2D" w:rsidRPr="00234D2D" w:rsidRDefault="00234D2D" w:rsidP="00234D2D">
      <w:pPr>
        <w:numPr>
          <w:ilvl w:val="0"/>
          <w:numId w:val="32"/>
        </w:numPr>
      </w:pPr>
      <w:r w:rsidRPr="00234D2D">
        <w:rPr>
          <w:b/>
          <w:bCs/>
        </w:rPr>
        <w:t>Payment Security</w:t>
      </w:r>
      <w:r w:rsidRPr="00234D2D">
        <w:t xml:space="preserve"> – PCI-DSS compliance via </w:t>
      </w:r>
      <w:proofErr w:type="spellStart"/>
      <w:r w:rsidRPr="00234D2D">
        <w:t>PayStack</w:t>
      </w:r>
      <w:proofErr w:type="spellEnd"/>
      <w:r w:rsidRPr="00234D2D">
        <w:t xml:space="preserve"> integration.</w:t>
      </w:r>
    </w:p>
    <w:p w14:paraId="56577A95" w14:textId="77777777" w:rsidR="00234D2D" w:rsidRPr="00234D2D" w:rsidRDefault="00234D2D" w:rsidP="00234D2D">
      <w:pPr>
        <w:numPr>
          <w:ilvl w:val="0"/>
          <w:numId w:val="32"/>
        </w:numPr>
      </w:pPr>
      <w:r w:rsidRPr="00234D2D">
        <w:rPr>
          <w:b/>
          <w:bCs/>
        </w:rPr>
        <w:t>Data Privacy</w:t>
      </w:r>
      <w:r w:rsidRPr="00234D2D">
        <w:t xml:space="preserve"> – GDPR-aligned handling of customer data.</w:t>
      </w:r>
    </w:p>
    <w:p w14:paraId="75068C8E" w14:textId="77777777" w:rsidR="00234D2D" w:rsidRPr="00234D2D" w:rsidRDefault="00234D2D" w:rsidP="00234D2D">
      <w:pPr>
        <w:rPr>
          <w:b/>
          <w:bCs/>
        </w:rPr>
      </w:pPr>
      <w:r w:rsidRPr="00234D2D">
        <w:rPr>
          <w:rFonts w:ascii="Segoe UI Emoji" w:hAnsi="Segoe UI Emoji" w:cs="Segoe UI Emoji"/>
          <w:b/>
          <w:bCs/>
        </w:rPr>
        <w:t>🛡️</w:t>
      </w:r>
      <w:r w:rsidRPr="00234D2D">
        <w:rPr>
          <w:b/>
          <w:bCs/>
        </w:rPr>
        <w:t xml:space="preserve"> Code Constructs &amp; Implementation</w:t>
      </w:r>
    </w:p>
    <w:p w14:paraId="174B090B" w14:textId="77777777" w:rsidR="00234D2D" w:rsidRPr="00234D2D" w:rsidRDefault="00234D2D" w:rsidP="00234D2D">
      <w:pPr>
        <w:numPr>
          <w:ilvl w:val="0"/>
          <w:numId w:val="33"/>
        </w:numPr>
      </w:pPr>
      <w:r w:rsidRPr="00234D2D">
        <w:rPr>
          <w:b/>
          <w:bCs/>
        </w:rPr>
        <w:t>Backend (NodeJS Express):</w:t>
      </w:r>
      <w:r w:rsidRPr="00234D2D">
        <w:t xml:space="preserve"> JWT authentication, input validation, structured logging.</w:t>
      </w:r>
    </w:p>
    <w:p w14:paraId="34A69C60" w14:textId="77777777" w:rsidR="00234D2D" w:rsidRPr="00234D2D" w:rsidRDefault="00234D2D" w:rsidP="00234D2D">
      <w:pPr>
        <w:numPr>
          <w:ilvl w:val="0"/>
          <w:numId w:val="33"/>
        </w:numPr>
      </w:pPr>
      <w:r w:rsidRPr="00234D2D">
        <w:rPr>
          <w:b/>
          <w:bCs/>
        </w:rPr>
        <w:t>Frontend (React + Tailwind):</w:t>
      </w:r>
      <w:r w:rsidRPr="00234D2D">
        <w:t xml:space="preserve"> Secure state management, sanitization of inputs, HTTPS-only API calls.</w:t>
      </w:r>
    </w:p>
    <w:p w14:paraId="76C9DD3F" w14:textId="77777777" w:rsidR="00234D2D" w:rsidRPr="00234D2D" w:rsidRDefault="00234D2D" w:rsidP="00234D2D">
      <w:pPr>
        <w:numPr>
          <w:ilvl w:val="0"/>
          <w:numId w:val="33"/>
        </w:numPr>
      </w:pPr>
      <w:r w:rsidRPr="00234D2D">
        <w:rPr>
          <w:b/>
          <w:bCs/>
        </w:rPr>
        <w:t>Database (PostgreSQL):</w:t>
      </w:r>
      <w:r w:rsidRPr="00234D2D">
        <w:t xml:space="preserve"> Encrypted storage, indexing, audit logs.</w:t>
      </w:r>
    </w:p>
    <w:p w14:paraId="3939B9F1" w14:textId="77777777" w:rsidR="00234D2D" w:rsidRPr="00234D2D" w:rsidRDefault="00234D2D" w:rsidP="00234D2D">
      <w:pPr>
        <w:numPr>
          <w:ilvl w:val="0"/>
          <w:numId w:val="33"/>
        </w:numPr>
      </w:pPr>
      <w:r w:rsidRPr="00234D2D">
        <w:rPr>
          <w:b/>
          <w:bCs/>
        </w:rPr>
        <w:t>Integration (</w:t>
      </w:r>
      <w:proofErr w:type="spellStart"/>
      <w:r w:rsidRPr="00234D2D">
        <w:rPr>
          <w:b/>
          <w:bCs/>
        </w:rPr>
        <w:t>cSMS</w:t>
      </w:r>
      <w:proofErr w:type="spellEnd"/>
      <w:r w:rsidRPr="00234D2D">
        <w:rPr>
          <w:b/>
          <w:bCs/>
        </w:rPr>
        <w:t xml:space="preserve"> &amp; </w:t>
      </w:r>
      <w:proofErr w:type="spellStart"/>
      <w:r w:rsidRPr="00234D2D">
        <w:rPr>
          <w:b/>
          <w:bCs/>
        </w:rPr>
        <w:t>PayStack</w:t>
      </w:r>
      <w:proofErr w:type="spellEnd"/>
      <w:r w:rsidRPr="00234D2D">
        <w:rPr>
          <w:b/>
          <w:bCs/>
        </w:rPr>
        <w:t>):</w:t>
      </w:r>
      <w:r w:rsidRPr="00234D2D">
        <w:t xml:space="preserve"> Webhooks with HMAC signatures, retry logic, token-based API authentication.</w:t>
      </w:r>
    </w:p>
    <w:p w14:paraId="769F165C" w14:textId="399A3F40" w:rsidR="00234D2D" w:rsidRDefault="00234D2D" w:rsidP="00234D2D"/>
    <w:p w14:paraId="190FD8CE" w14:textId="77777777" w:rsidR="001B4C05" w:rsidRDefault="001B4C05" w:rsidP="00234D2D"/>
    <w:p w14:paraId="7B89B953" w14:textId="77777777" w:rsidR="001B4C05" w:rsidRPr="00234D2D" w:rsidRDefault="001B4C05" w:rsidP="00234D2D"/>
    <w:p w14:paraId="5029B005" w14:textId="1ECDEF9E" w:rsidR="00234D2D" w:rsidRPr="00234D2D" w:rsidRDefault="001B4C05" w:rsidP="00234D2D">
      <w:pPr>
        <w:rPr>
          <w:b/>
          <w:bCs/>
        </w:rPr>
      </w:pPr>
      <w:r>
        <w:rPr>
          <w:b/>
          <w:bCs/>
        </w:rPr>
        <w:lastRenderedPageBreak/>
        <w:t>5</w:t>
      </w:r>
      <w:r w:rsidR="00234D2D" w:rsidRPr="00234D2D">
        <w:rPr>
          <w:b/>
          <w:bCs/>
        </w:rPr>
        <w:t>. Gantt Chart – Project Timeline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58"/>
        <w:gridCol w:w="2308"/>
        <w:gridCol w:w="7226"/>
      </w:tblGrid>
      <w:tr w:rsidR="00234D2D" w:rsidRPr="00234D2D" w14:paraId="7DD8A729" w14:textId="77777777" w:rsidTr="001B4C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29F88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Week</w:t>
            </w:r>
          </w:p>
        </w:tc>
        <w:tc>
          <w:tcPr>
            <w:tcW w:w="0" w:type="auto"/>
            <w:hideMark/>
          </w:tcPr>
          <w:p w14:paraId="7EBF1DF0" w14:textId="77777777" w:rsidR="00234D2D" w:rsidRPr="00234D2D" w:rsidRDefault="00234D2D" w:rsidP="00234D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Deliverables</w:t>
            </w:r>
          </w:p>
        </w:tc>
        <w:tc>
          <w:tcPr>
            <w:tcW w:w="0" w:type="auto"/>
            <w:hideMark/>
          </w:tcPr>
          <w:p w14:paraId="04EC71DC" w14:textId="77777777" w:rsidR="00234D2D" w:rsidRPr="00234D2D" w:rsidRDefault="00234D2D" w:rsidP="00234D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Description</w:t>
            </w:r>
          </w:p>
        </w:tc>
      </w:tr>
      <w:tr w:rsidR="00234D2D" w:rsidRPr="00234D2D" w14:paraId="6BB544F8" w14:textId="77777777" w:rsidTr="001B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1D078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Week 1</w:t>
            </w:r>
          </w:p>
        </w:tc>
        <w:tc>
          <w:tcPr>
            <w:tcW w:w="0" w:type="auto"/>
            <w:hideMark/>
          </w:tcPr>
          <w:p w14:paraId="23F7801C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Website Development</w:t>
            </w:r>
          </w:p>
        </w:tc>
        <w:tc>
          <w:tcPr>
            <w:tcW w:w="0" w:type="auto"/>
            <w:hideMark/>
          </w:tcPr>
          <w:p w14:paraId="68FA7707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Mobile-responsive site, PWA functionality, domain setup, security, integrations</w:t>
            </w:r>
          </w:p>
        </w:tc>
      </w:tr>
      <w:tr w:rsidR="00234D2D" w:rsidRPr="00234D2D" w14:paraId="379903DF" w14:textId="77777777" w:rsidTr="001B4C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3E0D8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Week 2</w:t>
            </w:r>
          </w:p>
        </w:tc>
        <w:tc>
          <w:tcPr>
            <w:tcW w:w="0" w:type="auto"/>
            <w:hideMark/>
          </w:tcPr>
          <w:p w14:paraId="0F7596F6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Admin Portal &amp; Hosting</w:t>
            </w:r>
          </w:p>
        </w:tc>
        <w:tc>
          <w:tcPr>
            <w:tcW w:w="0" w:type="auto"/>
            <w:hideMark/>
          </w:tcPr>
          <w:p w14:paraId="2D2D22B3" w14:textId="77777777" w:rsidR="00234D2D" w:rsidRPr="00234D2D" w:rsidRDefault="00234D2D" w:rsidP="00234D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4D2D">
              <w:t>Admin dashboard, hosting setup, SEO implementation, payment integration</w:t>
            </w:r>
          </w:p>
        </w:tc>
      </w:tr>
      <w:tr w:rsidR="00234D2D" w:rsidRPr="00234D2D" w14:paraId="27A4952F" w14:textId="77777777" w:rsidTr="001B4C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6497F" w14:textId="77777777" w:rsidR="00234D2D" w:rsidRPr="00234D2D" w:rsidRDefault="00234D2D" w:rsidP="00234D2D">
            <w:pPr>
              <w:spacing w:after="160" w:line="259" w:lineRule="auto"/>
            </w:pPr>
            <w:r w:rsidRPr="00234D2D">
              <w:t>Week 3 (4 days)</w:t>
            </w:r>
          </w:p>
        </w:tc>
        <w:tc>
          <w:tcPr>
            <w:tcW w:w="0" w:type="auto"/>
            <w:hideMark/>
          </w:tcPr>
          <w:p w14:paraId="31AE4B8E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Training &amp; Handover</w:t>
            </w:r>
          </w:p>
        </w:tc>
        <w:tc>
          <w:tcPr>
            <w:tcW w:w="0" w:type="auto"/>
            <w:hideMark/>
          </w:tcPr>
          <w:p w14:paraId="069545D4" w14:textId="77777777" w:rsidR="00234D2D" w:rsidRPr="00234D2D" w:rsidRDefault="00234D2D" w:rsidP="00234D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4D2D">
              <w:t>Admin training, documentation, final testing, project delivery</w:t>
            </w:r>
          </w:p>
        </w:tc>
      </w:tr>
    </w:tbl>
    <w:p w14:paraId="6FFBE445" w14:textId="7B990D25" w:rsidR="00234D2D" w:rsidRPr="00234D2D" w:rsidRDefault="00234D2D" w:rsidP="00234D2D"/>
    <w:p w14:paraId="2D710DC0" w14:textId="48CA61E2" w:rsidR="00234D2D" w:rsidRPr="00234D2D" w:rsidRDefault="001B4C05" w:rsidP="00234D2D">
      <w:pPr>
        <w:rPr>
          <w:b/>
          <w:bCs/>
        </w:rPr>
      </w:pPr>
      <w:r>
        <w:rPr>
          <w:b/>
          <w:bCs/>
        </w:rPr>
        <w:t>6</w:t>
      </w:r>
      <w:r w:rsidR="00234D2D" w:rsidRPr="00234D2D">
        <w:rPr>
          <w:b/>
          <w:bCs/>
        </w:rPr>
        <w:t>. Payment Terms</w:t>
      </w:r>
    </w:p>
    <w:p w14:paraId="65293AC4" w14:textId="77777777" w:rsidR="00234D2D" w:rsidRPr="00234D2D" w:rsidRDefault="00234D2D" w:rsidP="00234D2D">
      <w:pPr>
        <w:numPr>
          <w:ilvl w:val="0"/>
          <w:numId w:val="34"/>
        </w:numPr>
      </w:pPr>
      <w:r w:rsidRPr="00234D2D">
        <w:rPr>
          <w:b/>
          <w:bCs/>
        </w:rPr>
        <w:t>65% upfront</w:t>
      </w:r>
      <w:r w:rsidRPr="00234D2D">
        <w:t xml:space="preserve"> before commencement</w:t>
      </w:r>
    </w:p>
    <w:p w14:paraId="79C05DFF" w14:textId="77777777" w:rsidR="00234D2D" w:rsidRPr="00234D2D" w:rsidRDefault="00234D2D" w:rsidP="00234D2D">
      <w:pPr>
        <w:numPr>
          <w:ilvl w:val="0"/>
          <w:numId w:val="34"/>
        </w:numPr>
      </w:pPr>
      <w:r w:rsidRPr="00234D2D">
        <w:rPr>
          <w:b/>
          <w:bCs/>
        </w:rPr>
        <w:t>20% after Week 2</w:t>
      </w:r>
      <w:r w:rsidRPr="00234D2D">
        <w:t xml:space="preserve"> (Admin Portal completion)</w:t>
      </w:r>
    </w:p>
    <w:p w14:paraId="63E2F5F2" w14:textId="77777777" w:rsidR="00234D2D" w:rsidRPr="00234D2D" w:rsidRDefault="00234D2D" w:rsidP="00234D2D">
      <w:pPr>
        <w:numPr>
          <w:ilvl w:val="0"/>
          <w:numId w:val="34"/>
        </w:numPr>
      </w:pPr>
      <w:r w:rsidRPr="00234D2D">
        <w:rPr>
          <w:b/>
          <w:bCs/>
        </w:rPr>
        <w:t>15% upon final delivery &amp; training</w:t>
      </w:r>
    </w:p>
    <w:p w14:paraId="15023DED" w14:textId="0FBFD1F0" w:rsidR="00234D2D" w:rsidRPr="00234D2D" w:rsidRDefault="00234D2D" w:rsidP="00234D2D"/>
    <w:p w14:paraId="120E6DFD" w14:textId="7C9EC0AA" w:rsidR="00234D2D" w:rsidRPr="00234D2D" w:rsidRDefault="001B4C05" w:rsidP="00234D2D">
      <w:pPr>
        <w:rPr>
          <w:b/>
          <w:bCs/>
        </w:rPr>
      </w:pPr>
      <w:r>
        <w:rPr>
          <w:b/>
          <w:bCs/>
        </w:rPr>
        <w:t>7</w:t>
      </w:r>
      <w:r w:rsidR="00234D2D" w:rsidRPr="00234D2D">
        <w:rPr>
          <w:b/>
          <w:bCs/>
        </w:rPr>
        <w:t xml:space="preserve">. </w:t>
      </w:r>
      <w:r w:rsidR="00234D2D">
        <w:rPr>
          <w:b/>
          <w:bCs/>
        </w:rPr>
        <w:t>Project Charged Price</w:t>
      </w:r>
      <w:r w:rsidR="00234D2D" w:rsidRPr="00234D2D">
        <w:rPr>
          <w:b/>
          <w:bCs/>
        </w:rPr>
        <w:t xml:space="preserve"> Summary</w:t>
      </w:r>
    </w:p>
    <w:p w14:paraId="4E9E41ED" w14:textId="77777777" w:rsidR="00234D2D" w:rsidRPr="00234D2D" w:rsidRDefault="00234D2D" w:rsidP="00234D2D">
      <w:pPr>
        <w:numPr>
          <w:ilvl w:val="0"/>
          <w:numId w:val="35"/>
        </w:numPr>
      </w:pPr>
      <w:r w:rsidRPr="00234D2D">
        <w:rPr>
          <w:b/>
          <w:bCs/>
        </w:rPr>
        <w:t>Total Project Cost:</w:t>
      </w:r>
      <w:r w:rsidRPr="00234D2D">
        <w:t xml:space="preserve"> GHS 11,115.00</w:t>
      </w:r>
    </w:p>
    <w:p w14:paraId="2853F1B9" w14:textId="77777777" w:rsidR="00234D2D" w:rsidRPr="00234D2D" w:rsidRDefault="00234D2D" w:rsidP="00234D2D">
      <w:pPr>
        <w:numPr>
          <w:ilvl w:val="0"/>
          <w:numId w:val="35"/>
        </w:numPr>
      </w:pPr>
      <w:r w:rsidRPr="00234D2D">
        <w:rPr>
          <w:b/>
          <w:bCs/>
        </w:rPr>
        <w:t>Deposit Received:</w:t>
      </w:r>
      <w:r w:rsidRPr="00234D2D">
        <w:t xml:space="preserve"> None</w:t>
      </w:r>
    </w:p>
    <w:p w14:paraId="376D0AC4" w14:textId="77777777" w:rsidR="00234D2D" w:rsidRPr="00234D2D" w:rsidRDefault="00234D2D" w:rsidP="00234D2D">
      <w:pPr>
        <w:numPr>
          <w:ilvl w:val="0"/>
          <w:numId w:val="35"/>
        </w:numPr>
      </w:pPr>
      <w:r w:rsidRPr="00234D2D">
        <w:rPr>
          <w:b/>
          <w:bCs/>
        </w:rPr>
        <w:t>Balance Due:</w:t>
      </w:r>
      <w:r w:rsidRPr="00234D2D">
        <w:t xml:space="preserve"> GHS 11,115.00</w:t>
      </w:r>
    </w:p>
    <w:p w14:paraId="6D42E2C2" w14:textId="51BAC013" w:rsidR="00234D2D" w:rsidRPr="00234D2D" w:rsidRDefault="00234D2D" w:rsidP="00234D2D"/>
    <w:p w14:paraId="3A021959" w14:textId="5D94CBCF" w:rsidR="00234D2D" w:rsidRPr="00234D2D" w:rsidRDefault="001B4C05" w:rsidP="00234D2D">
      <w:pPr>
        <w:rPr>
          <w:b/>
          <w:bCs/>
        </w:rPr>
      </w:pPr>
      <w:r>
        <w:rPr>
          <w:b/>
          <w:bCs/>
        </w:rPr>
        <w:t>8</w:t>
      </w:r>
      <w:r w:rsidR="00234D2D" w:rsidRPr="00234D2D">
        <w:rPr>
          <w:b/>
          <w:bCs/>
        </w:rPr>
        <w:t>. Bank &amp; Mobile Payment Details</w:t>
      </w:r>
    </w:p>
    <w:p w14:paraId="7D934252" w14:textId="77777777" w:rsidR="00234D2D" w:rsidRPr="00234D2D" w:rsidRDefault="00234D2D" w:rsidP="00234D2D">
      <w:pPr>
        <w:numPr>
          <w:ilvl w:val="0"/>
          <w:numId w:val="36"/>
        </w:numPr>
      </w:pPr>
      <w:r w:rsidRPr="00234D2D">
        <w:rPr>
          <w:b/>
          <w:bCs/>
        </w:rPr>
        <w:t>Bank:</w:t>
      </w:r>
      <w:r w:rsidRPr="00234D2D">
        <w:t xml:space="preserve"> CALBANK, Spintex Branch</w:t>
      </w:r>
    </w:p>
    <w:p w14:paraId="15643F93" w14:textId="77777777" w:rsidR="00234D2D" w:rsidRPr="00234D2D" w:rsidRDefault="00234D2D" w:rsidP="00234D2D">
      <w:pPr>
        <w:numPr>
          <w:ilvl w:val="0"/>
          <w:numId w:val="36"/>
        </w:numPr>
      </w:pPr>
      <w:r w:rsidRPr="00234D2D">
        <w:rPr>
          <w:b/>
          <w:bCs/>
        </w:rPr>
        <w:t>Account Name:</w:t>
      </w:r>
      <w:r w:rsidRPr="00234D2D">
        <w:t xml:space="preserve"> DATAGLOW TECHNOLOGIES</w:t>
      </w:r>
    </w:p>
    <w:p w14:paraId="41E7A093" w14:textId="77777777" w:rsidR="00234D2D" w:rsidRPr="00234D2D" w:rsidRDefault="00234D2D" w:rsidP="00234D2D">
      <w:pPr>
        <w:numPr>
          <w:ilvl w:val="0"/>
          <w:numId w:val="36"/>
        </w:numPr>
      </w:pPr>
      <w:r w:rsidRPr="00234D2D">
        <w:rPr>
          <w:b/>
          <w:bCs/>
        </w:rPr>
        <w:t>Account Number:</w:t>
      </w:r>
      <w:r w:rsidRPr="00234D2D">
        <w:t xml:space="preserve"> 1400008382947</w:t>
      </w:r>
    </w:p>
    <w:p w14:paraId="6E080DC0" w14:textId="6DF29EB7" w:rsidR="00234D2D" w:rsidRPr="00234D2D" w:rsidRDefault="00234D2D" w:rsidP="00234D2D">
      <w:pPr>
        <w:numPr>
          <w:ilvl w:val="0"/>
          <w:numId w:val="36"/>
        </w:numPr>
      </w:pPr>
      <w:r w:rsidRPr="00234D2D">
        <w:rPr>
          <w:b/>
          <w:bCs/>
        </w:rPr>
        <w:t>Mobile Money (Telecel):</w:t>
      </w:r>
      <w:r w:rsidRPr="00234D2D">
        <w:t xml:space="preserve"> Emmanu</w:t>
      </w:r>
      <w:r>
        <w:t>a</w:t>
      </w:r>
      <w:r w:rsidRPr="00234D2D">
        <w:t>l Sampa</w:t>
      </w:r>
      <w:r>
        <w:t>h</w:t>
      </w:r>
      <w:r w:rsidRPr="00234D2D">
        <w:t xml:space="preserve"> – 0506944615</w:t>
      </w:r>
    </w:p>
    <w:p w14:paraId="46048399" w14:textId="46D4D4C0" w:rsidR="00234D2D" w:rsidRDefault="00234D2D" w:rsidP="00234D2D">
      <w:pPr>
        <w:numPr>
          <w:ilvl w:val="0"/>
          <w:numId w:val="36"/>
        </w:numPr>
      </w:pPr>
      <w:r w:rsidRPr="00234D2D">
        <w:rPr>
          <w:b/>
          <w:bCs/>
        </w:rPr>
        <w:t>Mobile Money (MTN):</w:t>
      </w:r>
      <w:r w:rsidRPr="00234D2D">
        <w:t xml:space="preserve"> Emmanu</w:t>
      </w:r>
      <w:r>
        <w:t>a</w:t>
      </w:r>
      <w:r w:rsidRPr="00234D2D">
        <w:t>l Sampa</w:t>
      </w:r>
      <w:r>
        <w:t>h</w:t>
      </w:r>
      <w:r w:rsidRPr="00234D2D">
        <w:t xml:space="preserve"> – 0245408442</w:t>
      </w:r>
    </w:p>
    <w:p w14:paraId="57C5E9ED" w14:textId="77777777" w:rsidR="001B4C05" w:rsidRDefault="001B4C05" w:rsidP="001B4C05"/>
    <w:p w14:paraId="1880204F" w14:textId="77777777" w:rsidR="001B4C05" w:rsidRDefault="001B4C05" w:rsidP="001B4C05"/>
    <w:p w14:paraId="4CBE25FE" w14:textId="77777777" w:rsidR="001B4C05" w:rsidRDefault="001B4C05" w:rsidP="001B4C05"/>
    <w:p w14:paraId="48E55956" w14:textId="77777777" w:rsidR="001B4C05" w:rsidRDefault="001B4C05" w:rsidP="001B4C05"/>
    <w:p w14:paraId="3BCC5AF7" w14:textId="77777777" w:rsidR="001B4C05" w:rsidRPr="00234D2D" w:rsidRDefault="001B4C05" w:rsidP="001B4C05"/>
    <w:p w14:paraId="37653262" w14:textId="7DEFDA33" w:rsidR="001B4C05" w:rsidRDefault="001B4C05" w:rsidP="001B4C05">
      <w:r w:rsidRPr="001B4C05">
        <w:rPr>
          <w:b/>
          <w:bCs/>
        </w:rPr>
        <w:lastRenderedPageBreak/>
        <w:t>9</w:t>
      </w:r>
      <w:r>
        <w:t xml:space="preserve">. </w:t>
      </w:r>
      <w:r>
        <w:rPr>
          <w:b/>
          <w:bCs/>
        </w:rPr>
        <w:t>Sample</w:t>
      </w:r>
      <w:r w:rsidR="00BB1A27">
        <w:rPr>
          <w:b/>
          <w:bCs/>
        </w:rPr>
        <w:t xml:space="preserve"> Completed</w:t>
      </w:r>
      <w:r w:rsidRPr="001B4C05">
        <w:rPr>
          <w:b/>
          <w:bCs/>
        </w:rPr>
        <w:t xml:space="preserve"> Portfolio</w:t>
      </w:r>
    </w:p>
    <w:p w14:paraId="613A974E" w14:textId="77777777" w:rsidR="001B4C05" w:rsidRDefault="001B4C05" w:rsidP="00EB7D13">
      <w:pPr>
        <w:pStyle w:val="ListParagraph"/>
        <w:numPr>
          <w:ilvl w:val="0"/>
          <w:numId w:val="38"/>
        </w:numPr>
        <w:spacing w:line="360" w:lineRule="auto"/>
      </w:pPr>
      <w:r>
        <w:t>Mobile and Web Apps</w:t>
      </w:r>
    </w:p>
    <w:p w14:paraId="0CA42D0E" w14:textId="2ED021E0" w:rsidR="001B4C05" w:rsidRDefault="001B4C05" w:rsidP="00EB7D13">
      <w:pPr>
        <w:pStyle w:val="ListParagraph"/>
        <w:numPr>
          <w:ilvl w:val="1"/>
          <w:numId w:val="38"/>
        </w:numPr>
        <w:spacing w:line="360" w:lineRule="auto"/>
      </w:pPr>
      <w:hyperlink r:id="rId7" w:history="1">
        <w:r w:rsidRPr="00256D86">
          <w:rPr>
            <w:rStyle w:val="Hyperlink"/>
          </w:rPr>
          <w:t>https://delivery-hub-myky.onrender.com</w:t>
        </w:r>
      </w:hyperlink>
      <w:r>
        <w:t xml:space="preserve"> (Delivery Hub)</w:t>
      </w:r>
    </w:p>
    <w:p w14:paraId="4A9F2188" w14:textId="77777777" w:rsidR="001B4C05" w:rsidRDefault="001B4C05" w:rsidP="00EB7D13">
      <w:pPr>
        <w:pStyle w:val="ListParagraph"/>
        <w:numPr>
          <w:ilvl w:val="1"/>
          <w:numId w:val="38"/>
        </w:numPr>
        <w:spacing w:line="360" w:lineRule="auto"/>
      </w:pPr>
      <w:hyperlink r:id="rId8" w:history="1">
        <w:r w:rsidRPr="00256D86">
          <w:rPr>
            <w:rStyle w:val="Hyperlink"/>
          </w:rPr>
          <w:t>https://campus-express-6h4u.onrender.com</w:t>
        </w:r>
      </w:hyperlink>
      <w:r>
        <w:t xml:space="preserve"> (Campus Express)</w:t>
      </w:r>
    </w:p>
    <w:p w14:paraId="1C0EAA75" w14:textId="77777777" w:rsidR="001B4C05" w:rsidRDefault="001B4C05" w:rsidP="00EB7D13">
      <w:pPr>
        <w:pStyle w:val="ListParagraph"/>
        <w:numPr>
          <w:ilvl w:val="1"/>
          <w:numId w:val="38"/>
        </w:numPr>
        <w:spacing w:line="360" w:lineRule="auto"/>
      </w:pPr>
      <w:hyperlink r:id="rId9" w:history="1">
        <w:r w:rsidRPr="00256D86">
          <w:rPr>
            <w:rStyle w:val="Hyperlink"/>
          </w:rPr>
          <w:t>https://wherespoppinapp.vercel.app</w:t>
        </w:r>
      </w:hyperlink>
      <w:r>
        <w:t xml:space="preserve"> (WheresPoppin App)</w:t>
      </w:r>
    </w:p>
    <w:p w14:paraId="71E46F5D" w14:textId="0678AAF8" w:rsidR="00EB7D13" w:rsidRDefault="001B4C05" w:rsidP="00EB7D13">
      <w:pPr>
        <w:pStyle w:val="ListParagraph"/>
        <w:numPr>
          <w:ilvl w:val="1"/>
          <w:numId w:val="38"/>
        </w:numPr>
        <w:spacing w:line="360" w:lineRule="auto"/>
      </w:pPr>
      <w:hyperlink r:id="rId10" w:history="1">
        <w:r w:rsidRPr="00256D86">
          <w:rPr>
            <w:rStyle w:val="Hyperlink"/>
          </w:rPr>
          <w:t>https://youthwise-dson.onrender.com</w:t>
        </w:r>
      </w:hyperlink>
      <w:r>
        <w:t xml:space="preserve"> (Youth Wise App)</w:t>
      </w:r>
    </w:p>
    <w:p w14:paraId="56A992A8" w14:textId="77777777" w:rsidR="00BB1A27" w:rsidRDefault="00BB1A27" w:rsidP="00EB7D13">
      <w:pPr>
        <w:pStyle w:val="ListParagraph"/>
        <w:numPr>
          <w:ilvl w:val="0"/>
          <w:numId w:val="38"/>
        </w:numPr>
        <w:spacing w:line="360" w:lineRule="auto"/>
      </w:pPr>
      <w:r>
        <w:t>Management Systems</w:t>
      </w:r>
    </w:p>
    <w:p w14:paraId="4E23B49E" w14:textId="77777777" w:rsidR="00BB1A27" w:rsidRPr="00BB1A27" w:rsidRDefault="00BB1A27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r w:rsidRPr="00BB1A27">
        <w:rPr>
          <w:lang w:val="de-DE"/>
        </w:rPr>
        <w:t>DT-Hospis (Hospital Information System)</w:t>
      </w:r>
    </w:p>
    <w:p w14:paraId="200B53DF" w14:textId="77777777" w:rsidR="00BB1A27" w:rsidRDefault="00BB1A27" w:rsidP="00EB7D13">
      <w:pPr>
        <w:pStyle w:val="ListParagraph"/>
        <w:numPr>
          <w:ilvl w:val="1"/>
          <w:numId w:val="38"/>
        </w:numPr>
        <w:spacing w:line="360" w:lineRule="auto"/>
      </w:pPr>
      <w:r w:rsidRPr="00BB1A27">
        <w:t>DT-Labs (Laboratory Information Systems)</w:t>
      </w:r>
    </w:p>
    <w:p w14:paraId="209C5557" w14:textId="77777777" w:rsidR="00BB1A27" w:rsidRDefault="00BB1A27" w:rsidP="00EB7D13">
      <w:pPr>
        <w:pStyle w:val="ListParagraph"/>
        <w:numPr>
          <w:ilvl w:val="1"/>
          <w:numId w:val="38"/>
        </w:numPr>
        <w:spacing w:line="360" w:lineRule="auto"/>
      </w:pPr>
      <w:r>
        <w:t>GIS-RMS (Ghana Immigration Service Records Management System)</w:t>
      </w:r>
    </w:p>
    <w:p w14:paraId="39C332E4" w14:textId="77777777" w:rsidR="00BB1A27" w:rsidRDefault="00BB1A27" w:rsidP="00EB7D13">
      <w:pPr>
        <w:pStyle w:val="ListParagraph"/>
        <w:numPr>
          <w:ilvl w:val="1"/>
          <w:numId w:val="38"/>
        </w:numPr>
        <w:spacing w:line="360" w:lineRule="auto"/>
      </w:pPr>
      <w:r>
        <w:t>DT-Stores (Plugin for Inventory, E-commerce, Physical and Online Shop Management, Warehousing)</w:t>
      </w:r>
    </w:p>
    <w:p w14:paraId="2F345366" w14:textId="0A523D3A" w:rsidR="00FF1403" w:rsidRDefault="00FF1403" w:rsidP="00EB7D13">
      <w:pPr>
        <w:pStyle w:val="ListParagraph"/>
        <w:numPr>
          <w:ilvl w:val="1"/>
          <w:numId w:val="38"/>
        </w:numPr>
        <w:spacing w:line="360" w:lineRule="auto"/>
      </w:pPr>
      <w:r>
        <w:t>Techage Payables</w:t>
      </w:r>
    </w:p>
    <w:p w14:paraId="57536F31" w14:textId="455E4C34" w:rsidR="00EB7D13" w:rsidRDefault="00FF1403" w:rsidP="00EB7D13">
      <w:pPr>
        <w:pStyle w:val="ListParagraph"/>
        <w:numPr>
          <w:ilvl w:val="1"/>
          <w:numId w:val="38"/>
        </w:numPr>
        <w:spacing w:line="360" w:lineRule="auto"/>
      </w:pPr>
      <w:r>
        <w:t>Techage Bulk Invoice</w:t>
      </w:r>
    </w:p>
    <w:p w14:paraId="2662C520" w14:textId="77777777" w:rsidR="00BB1A27" w:rsidRDefault="00BB1A27" w:rsidP="00EB7D13">
      <w:pPr>
        <w:pStyle w:val="ListParagraph"/>
        <w:numPr>
          <w:ilvl w:val="0"/>
          <w:numId w:val="38"/>
        </w:numPr>
        <w:spacing w:line="360" w:lineRule="auto"/>
      </w:pPr>
      <w:r>
        <w:t>Integrations</w:t>
      </w:r>
    </w:p>
    <w:p w14:paraId="62F29A06" w14:textId="77777777" w:rsidR="00FF1403" w:rsidRDefault="00BB1A27" w:rsidP="00EB7D13">
      <w:pPr>
        <w:pStyle w:val="ListParagraph"/>
        <w:numPr>
          <w:ilvl w:val="1"/>
          <w:numId w:val="38"/>
        </w:numPr>
        <w:spacing w:line="360" w:lineRule="auto"/>
      </w:pPr>
      <w:r>
        <w:t xml:space="preserve">Opera PMS -&gt; Custom Webhook (Fast API + Opera PMS API) -&gt; </w:t>
      </w:r>
      <w:r>
        <w:t xml:space="preserve">Hubtel/Paystack -&gt; </w:t>
      </w:r>
      <w:r>
        <w:t>Quick Books Online -&gt; Backup Storage -&gt; Admin Portal</w:t>
      </w:r>
    </w:p>
    <w:p w14:paraId="6A0E4691" w14:textId="5D4A73A1" w:rsidR="00EB7D13" w:rsidRPr="00EB7D13" w:rsidRDefault="00BB1A27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r w:rsidRPr="00FF1403">
        <w:rPr>
          <w:lang w:val="de-DE"/>
        </w:rPr>
        <w:t xml:space="preserve"> </w:t>
      </w:r>
      <w:r w:rsidR="00FF1403" w:rsidRPr="00FF1403">
        <w:rPr>
          <w:lang w:val="de-DE"/>
        </w:rPr>
        <w:t xml:space="preserve">HL7 v2.x or </w:t>
      </w:r>
      <w:r w:rsidR="00FF1403" w:rsidRPr="00FF1403">
        <w:rPr>
          <w:lang w:val="de-DE"/>
        </w:rPr>
        <w:t>MLLP</w:t>
      </w:r>
      <w:r w:rsidR="00FF1403" w:rsidRPr="00FF1403">
        <w:rPr>
          <w:lang w:val="de-DE"/>
        </w:rPr>
        <w:t>, ASTM E 1394-97 -&gt; Fast</w:t>
      </w:r>
      <w:r w:rsidR="00FF1403">
        <w:rPr>
          <w:lang w:val="de-DE"/>
        </w:rPr>
        <w:t xml:space="preserve"> API</w:t>
      </w:r>
    </w:p>
    <w:p w14:paraId="4E6C0CC8" w14:textId="77777777" w:rsidR="00FF1403" w:rsidRDefault="00FF1403" w:rsidP="00EB7D13">
      <w:pPr>
        <w:pStyle w:val="ListParagraph"/>
        <w:numPr>
          <w:ilvl w:val="0"/>
          <w:numId w:val="38"/>
        </w:numPr>
        <w:spacing w:line="360" w:lineRule="auto"/>
        <w:rPr>
          <w:lang w:val="de-DE"/>
        </w:rPr>
      </w:pPr>
      <w:r>
        <w:rPr>
          <w:lang w:val="de-DE"/>
        </w:rPr>
        <w:t>Websites</w:t>
      </w:r>
    </w:p>
    <w:p w14:paraId="041B2371" w14:textId="28A5BC23" w:rsidR="00FF1403" w:rsidRDefault="00FF1403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hyperlink r:id="rId11" w:history="1">
        <w:r w:rsidRPr="00256D86">
          <w:rPr>
            <w:rStyle w:val="Hyperlink"/>
            <w:lang w:val="de-DE"/>
          </w:rPr>
          <w:t>https://www.techageltd.com</w:t>
        </w:r>
      </w:hyperlink>
    </w:p>
    <w:p w14:paraId="29907480" w14:textId="77777777" w:rsidR="00FF1403" w:rsidRDefault="00FF1403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hyperlink r:id="rId12" w:history="1">
        <w:r w:rsidRPr="00256D86">
          <w:rPr>
            <w:rStyle w:val="Hyperlink"/>
            <w:lang w:val="de-DE"/>
          </w:rPr>
          <w:t>https://ivogh.com</w:t>
        </w:r>
      </w:hyperlink>
      <w:r>
        <w:rPr>
          <w:lang w:val="de-DE"/>
        </w:rPr>
        <w:t xml:space="preserve"> </w:t>
      </w:r>
    </w:p>
    <w:p w14:paraId="35940F90" w14:textId="6962A8C4" w:rsidR="00FF1403" w:rsidRDefault="00FF1403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hyperlink r:id="rId13" w:history="1">
        <w:r w:rsidRPr="00256D86">
          <w:rPr>
            <w:rStyle w:val="Hyperlink"/>
            <w:lang w:val="de-DE"/>
          </w:rPr>
          <w:t>http://www.glincoghana.co</w:t>
        </w:r>
        <w:r w:rsidRPr="00256D86">
          <w:rPr>
            <w:rStyle w:val="Hyperlink"/>
            <w:lang w:val="de-DE"/>
          </w:rPr>
          <w:t>m</w:t>
        </w:r>
      </w:hyperlink>
    </w:p>
    <w:p w14:paraId="19FEEBF4" w14:textId="6DFF0B19" w:rsidR="00EB7D13" w:rsidRDefault="00EB7D13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hyperlink r:id="rId14" w:history="1">
        <w:r w:rsidRPr="00256D86">
          <w:rPr>
            <w:rStyle w:val="Hyperlink"/>
            <w:lang w:val="de-DE"/>
          </w:rPr>
          <w:t>https://www.transistorbase.com</w:t>
        </w:r>
      </w:hyperlink>
    </w:p>
    <w:p w14:paraId="5E4A3DAB" w14:textId="2CF884EA" w:rsidR="009A41D4" w:rsidRDefault="00EB7D13" w:rsidP="00EB7D13">
      <w:pPr>
        <w:pStyle w:val="ListParagraph"/>
        <w:numPr>
          <w:ilvl w:val="1"/>
          <w:numId w:val="38"/>
        </w:numPr>
        <w:spacing w:line="360" w:lineRule="auto"/>
        <w:rPr>
          <w:lang w:val="de-DE"/>
        </w:rPr>
      </w:pPr>
      <w:hyperlink r:id="rId15" w:history="1">
        <w:r w:rsidRPr="00256D86">
          <w:rPr>
            <w:rStyle w:val="Hyperlink"/>
            <w:lang w:val="de-DE"/>
          </w:rPr>
          <w:t>https://www.acuteformula.net</w:t>
        </w:r>
      </w:hyperlink>
      <w:r>
        <w:rPr>
          <w:lang w:val="de-DE"/>
        </w:rPr>
        <w:t xml:space="preserve"> </w:t>
      </w:r>
      <w:r w:rsidR="001B4C05" w:rsidRPr="00FF1403">
        <w:rPr>
          <w:lang w:val="de-DE"/>
        </w:rPr>
        <w:t xml:space="preserve"> </w:t>
      </w:r>
    </w:p>
    <w:p w14:paraId="649DC694" w14:textId="77777777" w:rsidR="00EB7D13" w:rsidRDefault="00EB7D13" w:rsidP="00EB7D13">
      <w:pPr>
        <w:pStyle w:val="ListParagraph"/>
        <w:spacing w:line="360" w:lineRule="auto"/>
        <w:ind w:left="1440"/>
        <w:rPr>
          <w:lang w:val="de-DE"/>
        </w:rPr>
      </w:pPr>
    </w:p>
    <w:p w14:paraId="2798ADEC" w14:textId="710A5C60" w:rsidR="00EB7D13" w:rsidRDefault="00EB7D13" w:rsidP="00EB7D13">
      <w:pPr>
        <w:spacing w:line="360" w:lineRule="auto"/>
        <w:rPr>
          <w:lang w:val="de-DE"/>
        </w:rPr>
      </w:pPr>
      <w:r>
        <w:rPr>
          <w:lang w:val="de-DE"/>
        </w:rPr>
        <w:t>SAMPAH EMMANUEL</w:t>
      </w:r>
    </w:p>
    <w:p w14:paraId="56E0FC1C" w14:textId="4318033C" w:rsidR="00EB7D13" w:rsidRDefault="00EB7D13" w:rsidP="00EB7D13">
      <w:pPr>
        <w:spacing w:line="360" w:lineRule="auto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0B40F8E8" wp14:editId="61112890">
            <wp:extent cx="1143000" cy="473040"/>
            <wp:effectExtent l="0" t="0" r="0" b="3810"/>
            <wp:docPr id="17188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5495" name="Picture 17188454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198" cy="4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CF23" w14:textId="5A49ECE0" w:rsidR="00EB7D13" w:rsidRPr="00EB7D13" w:rsidRDefault="00EB7D13" w:rsidP="00EB7D13">
      <w:pPr>
        <w:spacing w:line="360" w:lineRule="auto"/>
        <w:rPr>
          <w:lang w:val="de-DE"/>
        </w:rPr>
      </w:pPr>
      <w:r>
        <w:rPr>
          <w:lang w:val="de-DE"/>
        </w:rPr>
        <w:t>CTO &amp; FOUNDER</w:t>
      </w:r>
    </w:p>
    <w:sectPr w:rsidR="00EB7D13" w:rsidRPr="00EB7D13" w:rsidSect="00133A11">
      <w:headerReference w:type="default" r:id="rId17"/>
      <w:pgSz w:w="12240" w:h="15840"/>
      <w:pgMar w:top="2340" w:right="360" w:bottom="1440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E984" w14:textId="77777777" w:rsidR="008A4116" w:rsidRDefault="008A4116" w:rsidP="0098314E">
      <w:pPr>
        <w:spacing w:after="0" w:line="240" w:lineRule="auto"/>
      </w:pPr>
      <w:r>
        <w:separator/>
      </w:r>
    </w:p>
  </w:endnote>
  <w:endnote w:type="continuationSeparator" w:id="0">
    <w:p w14:paraId="02E95773" w14:textId="77777777" w:rsidR="008A4116" w:rsidRDefault="008A4116" w:rsidP="0098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5B98" w14:textId="77777777" w:rsidR="008A4116" w:rsidRDefault="008A4116" w:rsidP="0098314E">
      <w:pPr>
        <w:spacing w:after="0" w:line="240" w:lineRule="auto"/>
      </w:pPr>
      <w:r>
        <w:separator/>
      </w:r>
    </w:p>
  </w:footnote>
  <w:footnote w:type="continuationSeparator" w:id="0">
    <w:p w14:paraId="1EE03C27" w14:textId="77777777" w:rsidR="008A4116" w:rsidRDefault="008A4116" w:rsidP="00983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E4F1" w14:textId="77777777" w:rsidR="0098314E" w:rsidRDefault="0098314E" w:rsidP="0098314E">
    <w:pPr>
      <w:pStyle w:val="Header"/>
      <w:ind w:left="45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65205C" wp14:editId="6ABA4638">
          <wp:simplePos x="0" y="0"/>
          <wp:positionH relativeFrom="column">
            <wp:posOffset>-247650</wp:posOffset>
          </wp:positionH>
          <wp:positionV relativeFrom="page">
            <wp:posOffset>0</wp:posOffset>
          </wp:positionV>
          <wp:extent cx="8010525" cy="10058400"/>
          <wp:effectExtent l="0" t="0" r="9525" b="0"/>
          <wp:wrapNone/>
          <wp:docPr id="203933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79004" name="Picture 1104790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0525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401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E994EBE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FF1C60"/>
    <w:multiLevelType w:val="multilevel"/>
    <w:tmpl w:val="769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02D9"/>
    <w:multiLevelType w:val="multilevel"/>
    <w:tmpl w:val="C4B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1196"/>
    <w:multiLevelType w:val="multilevel"/>
    <w:tmpl w:val="D90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27BE"/>
    <w:multiLevelType w:val="multilevel"/>
    <w:tmpl w:val="976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FEF"/>
    <w:multiLevelType w:val="multilevel"/>
    <w:tmpl w:val="EB6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84D0A"/>
    <w:multiLevelType w:val="multilevel"/>
    <w:tmpl w:val="999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25F03"/>
    <w:multiLevelType w:val="multilevel"/>
    <w:tmpl w:val="937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4020B"/>
    <w:multiLevelType w:val="multilevel"/>
    <w:tmpl w:val="FD0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10760"/>
    <w:multiLevelType w:val="multilevel"/>
    <w:tmpl w:val="51B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87AC2"/>
    <w:multiLevelType w:val="multilevel"/>
    <w:tmpl w:val="567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737CD"/>
    <w:multiLevelType w:val="multilevel"/>
    <w:tmpl w:val="CD7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6AB8"/>
    <w:multiLevelType w:val="multilevel"/>
    <w:tmpl w:val="CC3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6023E"/>
    <w:multiLevelType w:val="multilevel"/>
    <w:tmpl w:val="542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87AE5"/>
    <w:multiLevelType w:val="multilevel"/>
    <w:tmpl w:val="E46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46F53"/>
    <w:multiLevelType w:val="multilevel"/>
    <w:tmpl w:val="09E2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9263B"/>
    <w:multiLevelType w:val="multilevel"/>
    <w:tmpl w:val="CFD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A7413"/>
    <w:multiLevelType w:val="multilevel"/>
    <w:tmpl w:val="91E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5066C"/>
    <w:multiLevelType w:val="multilevel"/>
    <w:tmpl w:val="231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65345"/>
    <w:multiLevelType w:val="multilevel"/>
    <w:tmpl w:val="74F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A2212"/>
    <w:multiLevelType w:val="multilevel"/>
    <w:tmpl w:val="93A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25A58"/>
    <w:multiLevelType w:val="multilevel"/>
    <w:tmpl w:val="6F7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F554E"/>
    <w:multiLevelType w:val="multilevel"/>
    <w:tmpl w:val="A49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45222"/>
    <w:multiLevelType w:val="multilevel"/>
    <w:tmpl w:val="53D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F4073"/>
    <w:multiLevelType w:val="multilevel"/>
    <w:tmpl w:val="78F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B6E4B"/>
    <w:multiLevelType w:val="multilevel"/>
    <w:tmpl w:val="F38C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9448A"/>
    <w:multiLevelType w:val="multilevel"/>
    <w:tmpl w:val="4A4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F65D9"/>
    <w:multiLevelType w:val="multilevel"/>
    <w:tmpl w:val="2B1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02369"/>
    <w:multiLevelType w:val="multilevel"/>
    <w:tmpl w:val="0918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03D17"/>
    <w:multiLevelType w:val="multilevel"/>
    <w:tmpl w:val="D21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42F65"/>
    <w:multiLevelType w:val="multilevel"/>
    <w:tmpl w:val="DCE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B5C70"/>
    <w:multiLevelType w:val="multilevel"/>
    <w:tmpl w:val="116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E62DB"/>
    <w:multiLevelType w:val="multilevel"/>
    <w:tmpl w:val="930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A6B19"/>
    <w:multiLevelType w:val="multilevel"/>
    <w:tmpl w:val="CFB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75DDA"/>
    <w:multiLevelType w:val="multilevel"/>
    <w:tmpl w:val="592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F01A2"/>
    <w:multiLevelType w:val="multilevel"/>
    <w:tmpl w:val="89B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0F57"/>
    <w:multiLevelType w:val="multilevel"/>
    <w:tmpl w:val="79B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2711C"/>
    <w:multiLevelType w:val="multilevel"/>
    <w:tmpl w:val="044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91719">
    <w:abstractNumId w:val="0"/>
  </w:num>
  <w:num w:numId="2" w16cid:durableId="1525247558">
    <w:abstractNumId w:val="19"/>
  </w:num>
  <w:num w:numId="3" w16cid:durableId="1964655209">
    <w:abstractNumId w:val="24"/>
  </w:num>
  <w:num w:numId="4" w16cid:durableId="917446290">
    <w:abstractNumId w:val="36"/>
  </w:num>
  <w:num w:numId="5" w16cid:durableId="347683859">
    <w:abstractNumId w:val="1"/>
  </w:num>
  <w:num w:numId="6" w16cid:durableId="852261825">
    <w:abstractNumId w:val="33"/>
  </w:num>
  <w:num w:numId="7" w16cid:durableId="1508712560">
    <w:abstractNumId w:val="34"/>
  </w:num>
  <w:num w:numId="8" w16cid:durableId="103811289">
    <w:abstractNumId w:val="31"/>
  </w:num>
  <w:num w:numId="9" w16cid:durableId="1508520636">
    <w:abstractNumId w:val="9"/>
  </w:num>
  <w:num w:numId="10" w16cid:durableId="788547837">
    <w:abstractNumId w:val="8"/>
  </w:num>
  <w:num w:numId="11" w16cid:durableId="1137801524">
    <w:abstractNumId w:val="7"/>
  </w:num>
  <w:num w:numId="12" w16cid:durableId="251670366">
    <w:abstractNumId w:val="4"/>
  </w:num>
  <w:num w:numId="13" w16cid:durableId="762652571">
    <w:abstractNumId w:val="35"/>
  </w:num>
  <w:num w:numId="14" w16cid:durableId="1555502642">
    <w:abstractNumId w:val="12"/>
  </w:num>
  <w:num w:numId="15" w16cid:durableId="1958176952">
    <w:abstractNumId w:val="23"/>
  </w:num>
  <w:num w:numId="16" w16cid:durableId="1299922197">
    <w:abstractNumId w:val="15"/>
  </w:num>
  <w:num w:numId="17" w16cid:durableId="24447010">
    <w:abstractNumId w:val="10"/>
  </w:num>
  <w:num w:numId="18" w16cid:durableId="656030033">
    <w:abstractNumId w:val="16"/>
  </w:num>
  <w:num w:numId="19" w16cid:durableId="759375826">
    <w:abstractNumId w:val="6"/>
  </w:num>
  <w:num w:numId="20" w16cid:durableId="619334751">
    <w:abstractNumId w:val="27"/>
  </w:num>
  <w:num w:numId="21" w16cid:durableId="730692933">
    <w:abstractNumId w:val="18"/>
  </w:num>
  <w:num w:numId="22" w16cid:durableId="1778522231">
    <w:abstractNumId w:val="14"/>
  </w:num>
  <w:num w:numId="23" w16cid:durableId="1432312620">
    <w:abstractNumId w:val="13"/>
  </w:num>
  <w:num w:numId="24" w16cid:durableId="360202205">
    <w:abstractNumId w:val="37"/>
  </w:num>
  <w:num w:numId="25" w16cid:durableId="1956280766">
    <w:abstractNumId w:val="26"/>
  </w:num>
  <w:num w:numId="26" w16cid:durableId="1154371532">
    <w:abstractNumId w:val="20"/>
  </w:num>
  <w:num w:numId="27" w16cid:durableId="1901625197">
    <w:abstractNumId w:val="2"/>
  </w:num>
  <w:num w:numId="28" w16cid:durableId="2049253562">
    <w:abstractNumId w:val="30"/>
  </w:num>
  <w:num w:numId="29" w16cid:durableId="780997677">
    <w:abstractNumId w:val="25"/>
  </w:num>
  <w:num w:numId="30" w16cid:durableId="1347635909">
    <w:abstractNumId w:val="22"/>
  </w:num>
  <w:num w:numId="31" w16cid:durableId="1595355414">
    <w:abstractNumId w:val="17"/>
  </w:num>
  <w:num w:numId="32" w16cid:durableId="1569413636">
    <w:abstractNumId w:val="3"/>
  </w:num>
  <w:num w:numId="33" w16cid:durableId="863328392">
    <w:abstractNumId w:val="11"/>
  </w:num>
  <w:num w:numId="34" w16cid:durableId="1685864038">
    <w:abstractNumId w:val="32"/>
  </w:num>
  <w:num w:numId="35" w16cid:durableId="1092430000">
    <w:abstractNumId w:val="5"/>
  </w:num>
  <w:num w:numId="36" w16cid:durableId="487477825">
    <w:abstractNumId w:val="21"/>
  </w:num>
  <w:num w:numId="37" w16cid:durableId="635531112">
    <w:abstractNumId w:val="29"/>
  </w:num>
  <w:num w:numId="38" w16cid:durableId="14038699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2D"/>
    <w:rsid w:val="000150AB"/>
    <w:rsid w:val="000533F7"/>
    <w:rsid w:val="00133A11"/>
    <w:rsid w:val="001B4C05"/>
    <w:rsid w:val="00234D2D"/>
    <w:rsid w:val="00470EEB"/>
    <w:rsid w:val="008A4116"/>
    <w:rsid w:val="00934E25"/>
    <w:rsid w:val="0098314E"/>
    <w:rsid w:val="009A41D4"/>
    <w:rsid w:val="00BB1A27"/>
    <w:rsid w:val="00C958DD"/>
    <w:rsid w:val="00CC0290"/>
    <w:rsid w:val="00EB7D13"/>
    <w:rsid w:val="00FF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98E0B"/>
  <w15:chartTrackingRefBased/>
  <w15:docId w15:val="{C4CE0E53-3EEF-4D05-9B37-4E998141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14E"/>
  </w:style>
  <w:style w:type="paragraph" w:styleId="Footer">
    <w:name w:val="footer"/>
    <w:basedOn w:val="Normal"/>
    <w:link w:val="FooterChar"/>
    <w:uiPriority w:val="99"/>
    <w:unhideWhenUsed/>
    <w:rsid w:val="00983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14E"/>
  </w:style>
  <w:style w:type="table" w:styleId="GridTable5Dark-Accent1">
    <w:name w:val="Grid Table 5 Dark Accent 1"/>
    <w:basedOn w:val="TableNormal"/>
    <w:uiPriority w:val="50"/>
    <w:rsid w:val="001B4C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1B4C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4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-express-6h4u.onrender.com" TargetMode="External"/><Relationship Id="rId13" Type="http://schemas.openxmlformats.org/officeDocument/2006/relationships/hyperlink" Target="http://www.glincoghana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livery-hub-myky.onrender.com" TargetMode="External"/><Relationship Id="rId12" Type="http://schemas.openxmlformats.org/officeDocument/2006/relationships/hyperlink" Target="https://ivogh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chageltd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cuteformula.net" TargetMode="External"/><Relationship Id="rId10" Type="http://schemas.openxmlformats.org/officeDocument/2006/relationships/hyperlink" Target="https://youthwise-dson.onrender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herespoppinapp.vercel.app" TargetMode="External"/><Relationship Id="rId14" Type="http://schemas.openxmlformats.org/officeDocument/2006/relationships/hyperlink" Target="https://www.transistorbas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pa\OneDrive\Documents\Custom%20Office%20Templates\DataGlow%20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DataGlow New</Template>
  <TotalTime>47</TotalTime>
  <Pages>5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Sampah</dc:creator>
  <cp:keywords/>
  <dc:description/>
  <cp:lastModifiedBy>Emmanuel Sampah</cp:lastModifiedBy>
  <cp:revision>1</cp:revision>
  <dcterms:created xsi:type="dcterms:W3CDTF">2026-05-08T11:10:00Z</dcterms:created>
  <dcterms:modified xsi:type="dcterms:W3CDTF">2026-05-08T11:57:00Z</dcterms:modified>
</cp:coreProperties>
</file>